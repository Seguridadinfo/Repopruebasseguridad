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6E276" w14:textId="77777777" w:rsidR="00847CD6" w:rsidRPr="006B7AF5" w:rsidRDefault="00847CD6" w:rsidP="00DF359A">
      <w:pPr>
        <w:pStyle w:val="SafeticaHeader1"/>
        <w:ind w:left="708" w:hanging="708"/>
        <w:rPr>
          <w:lang w:val="en-US"/>
        </w:rPr>
      </w:pPr>
    </w:p>
    <w:p w14:paraId="1FBA8928" w14:textId="77777777" w:rsidR="00847CD6" w:rsidRPr="006B7AF5" w:rsidRDefault="00847CD6" w:rsidP="00517AB6">
      <w:pPr>
        <w:pStyle w:val="SafeticaHeader1"/>
        <w:rPr>
          <w:lang w:val="en-US"/>
        </w:rPr>
      </w:pPr>
    </w:p>
    <w:p w14:paraId="522C9786" w14:textId="77777777" w:rsidR="00847CD6" w:rsidRPr="006B7AF5" w:rsidRDefault="00847CD6" w:rsidP="00517AB6">
      <w:pPr>
        <w:pStyle w:val="SafeticaHeader1"/>
        <w:rPr>
          <w:lang w:val="en-US"/>
        </w:rPr>
      </w:pPr>
    </w:p>
    <w:p w14:paraId="7A3718A1" w14:textId="77777777" w:rsidR="00E55C6E" w:rsidRPr="006B7AF5" w:rsidRDefault="00E55C6E" w:rsidP="00517AB6">
      <w:pPr>
        <w:pStyle w:val="SafeticaHeader1"/>
        <w:rPr>
          <w:lang w:val="en-US"/>
        </w:rPr>
      </w:pPr>
    </w:p>
    <w:p w14:paraId="2EB8BEEB" w14:textId="77777777" w:rsidR="00E55C6E" w:rsidRPr="006B7AF5" w:rsidRDefault="00E55C6E" w:rsidP="00517AB6">
      <w:pPr>
        <w:pStyle w:val="SafeticaHeader1"/>
        <w:rPr>
          <w:lang w:val="en-US"/>
        </w:rPr>
      </w:pPr>
    </w:p>
    <w:p w14:paraId="0080FC8A" w14:textId="77777777" w:rsidR="00E55C6E" w:rsidRPr="006B7AF5" w:rsidRDefault="00E55C6E" w:rsidP="00517AB6">
      <w:pPr>
        <w:pStyle w:val="SafeticaHeader1"/>
        <w:rPr>
          <w:lang w:val="en-US"/>
        </w:rPr>
      </w:pPr>
    </w:p>
    <w:p w14:paraId="6F64F254" w14:textId="77777777" w:rsidR="00E55C6E" w:rsidRPr="006B7AF5" w:rsidRDefault="00E55C6E" w:rsidP="00517AB6">
      <w:pPr>
        <w:pStyle w:val="SafeticaHeader1"/>
        <w:rPr>
          <w:lang w:val="en-US"/>
        </w:rPr>
      </w:pPr>
    </w:p>
    <w:p w14:paraId="771496EA" w14:textId="77777777" w:rsidR="00F06BEB" w:rsidRPr="006B7AF5" w:rsidRDefault="00F06BEB" w:rsidP="00517AB6">
      <w:pPr>
        <w:pStyle w:val="SafeticaHeader1"/>
        <w:rPr>
          <w:lang w:val="en-US"/>
        </w:rPr>
      </w:pPr>
    </w:p>
    <w:p w14:paraId="3AAAC712" w14:textId="3B404187" w:rsidR="00EA5884" w:rsidRPr="006B7AF5" w:rsidRDefault="006B7AF5" w:rsidP="00E22F49">
      <w:pPr>
        <w:pStyle w:val="SafeticaHeader1"/>
        <w:spacing w:line="240" w:lineRule="auto"/>
        <w:rPr>
          <w:sz w:val="60"/>
          <w:szCs w:val="60"/>
          <w:lang w:val="en-US"/>
        </w:rPr>
      </w:pPr>
      <w:bookmarkStart w:id="0" w:name="_Toc34309669"/>
      <w:r w:rsidRPr="006B7AF5">
        <w:rPr>
          <w:sz w:val="60"/>
          <w:szCs w:val="60"/>
          <w:lang w:val="en-US"/>
        </w:rPr>
        <w:t>IMPLEMENTATION REQUIREMENTS</w:t>
      </w:r>
      <w:bookmarkEnd w:id="0"/>
    </w:p>
    <w:p w14:paraId="3192133F" w14:textId="77777777" w:rsidR="00552269" w:rsidRPr="006B7AF5" w:rsidRDefault="00552269" w:rsidP="00552269">
      <w:pPr>
        <w:pStyle w:val="SafeticaParagraph"/>
        <w:spacing w:line="240" w:lineRule="auto"/>
        <w:rPr>
          <w:lang w:val="en-US"/>
        </w:rPr>
      </w:pPr>
    </w:p>
    <w:p w14:paraId="6B50CBB0" w14:textId="77777777" w:rsidR="00552269" w:rsidRPr="006B7AF5" w:rsidRDefault="00552269" w:rsidP="00552269">
      <w:pPr>
        <w:pStyle w:val="SafeticaParagraph"/>
        <w:spacing w:line="240" w:lineRule="auto"/>
        <w:rPr>
          <w:lang w:val="en-US"/>
        </w:rPr>
      </w:pPr>
    </w:p>
    <w:p w14:paraId="15A30AB0" w14:textId="77777777" w:rsidR="00552269" w:rsidRPr="006B7AF5" w:rsidRDefault="00552269" w:rsidP="00552269">
      <w:pPr>
        <w:pStyle w:val="SafeticaParagraph"/>
        <w:spacing w:line="240" w:lineRule="auto"/>
        <w:rPr>
          <w:lang w:val="en-US"/>
        </w:rPr>
      </w:pPr>
    </w:p>
    <w:p w14:paraId="2ADDBD35" w14:textId="77777777" w:rsidR="00552269" w:rsidRPr="006B7AF5" w:rsidRDefault="00552269" w:rsidP="00552269">
      <w:pPr>
        <w:pStyle w:val="SafeticaParagraph"/>
        <w:spacing w:line="240" w:lineRule="auto"/>
        <w:rPr>
          <w:lang w:val="en-US"/>
        </w:rPr>
      </w:pPr>
    </w:p>
    <w:p w14:paraId="17B067BC" w14:textId="77777777" w:rsidR="00552269" w:rsidRPr="006B7AF5" w:rsidRDefault="00552269" w:rsidP="00552269">
      <w:pPr>
        <w:pStyle w:val="SafeticaParagraph"/>
        <w:spacing w:line="240" w:lineRule="auto"/>
        <w:rPr>
          <w:lang w:val="en-US"/>
        </w:rPr>
      </w:pPr>
    </w:p>
    <w:p w14:paraId="658843BA" w14:textId="253FC37C" w:rsidR="00552269" w:rsidRDefault="00552269" w:rsidP="00552269">
      <w:pPr>
        <w:pStyle w:val="SafeticaParagraph"/>
        <w:spacing w:line="240" w:lineRule="auto"/>
        <w:rPr>
          <w:lang w:val="en-US"/>
        </w:rPr>
      </w:pPr>
    </w:p>
    <w:p w14:paraId="1A3B20A6" w14:textId="77777777" w:rsidR="001E7348" w:rsidRPr="006B7AF5" w:rsidRDefault="001E7348" w:rsidP="00552269">
      <w:pPr>
        <w:pStyle w:val="SafeticaParagraph"/>
        <w:spacing w:line="240" w:lineRule="auto"/>
        <w:rPr>
          <w:lang w:val="en-US"/>
        </w:rPr>
      </w:pPr>
    </w:p>
    <w:p w14:paraId="308B4E8A" w14:textId="77777777" w:rsidR="00552269" w:rsidRPr="006B7AF5" w:rsidRDefault="00552269" w:rsidP="00552269">
      <w:pPr>
        <w:pStyle w:val="SafeticaParagraph"/>
        <w:spacing w:line="240" w:lineRule="auto"/>
        <w:rPr>
          <w:rFonts w:ascii="Calibri" w:hAnsi="Calibri" w:cs="Etelka Text"/>
          <w:bCs/>
          <w:caps/>
          <w:color w:val="006298"/>
          <w:lang w:val="en-US"/>
        </w:rPr>
      </w:pPr>
    </w:p>
    <w:p w14:paraId="028E6706" w14:textId="068F4923" w:rsidR="001E7348" w:rsidRDefault="0095427C" w:rsidP="00DE1B8D">
      <w:pPr>
        <w:pStyle w:val="SafeticaHeader1"/>
        <w:rPr>
          <w:rFonts w:cstheme="minorBidi"/>
          <w:noProof/>
          <w:lang w:val="cs-CZ" w:eastAsia="cs-CZ"/>
        </w:rPr>
      </w:pPr>
      <w:r>
        <w:lastRenderedPageBreak/>
        <w:t>Table of content</w:t>
      </w:r>
      <w:r w:rsidR="001E7348">
        <w:rPr>
          <w:lang w:val="en-US"/>
        </w:rPr>
        <w:fldChar w:fldCharType="begin"/>
      </w:r>
      <w:r w:rsidR="001E7348">
        <w:rPr>
          <w:lang w:val="en-US"/>
        </w:rPr>
        <w:instrText xml:space="preserve"> TOC \h \z \t "Výrazný citát,1,Safetica Header 1,1,Safetica Header 2,2" </w:instrText>
      </w:r>
      <w:r w:rsidR="001E7348">
        <w:rPr>
          <w:lang w:val="en-US"/>
        </w:rPr>
        <w:fldChar w:fldCharType="separate"/>
      </w:r>
      <w:hyperlink w:anchor="_Toc34309669" w:history="1"/>
    </w:p>
    <w:p w14:paraId="2C12FD8A" w14:textId="679AF441" w:rsidR="001E7348" w:rsidRDefault="00583B64">
      <w:pPr>
        <w:pStyle w:val="Obsah1"/>
        <w:tabs>
          <w:tab w:val="right" w:leader="dot" w:pos="9628"/>
        </w:tabs>
        <w:rPr>
          <w:rFonts w:cstheme="minorBidi"/>
          <w:noProof/>
          <w:lang w:val="cs-CZ" w:eastAsia="cs-CZ"/>
        </w:rPr>
      </w:pPr>
      <w:hyperlink w:anchor="_Toc34309670" w:history="1">
        <w:r w:rsidR="001E7348" w:rsidRPr="00A90A24">
          <w:rPr>
            <w:rStyle w:val="Hypertextovodkaz"/>
            <w:noProof/>
          </w:rPr>
          <w:t>Requirements</w:t>
        </w:r>
        <w:r w:rsidR="001E7348">
          <w:rPr>
            <w:noProof/>
            <w:webHidden/>
          </w:rPr>
          <w:tab/>
        </w:r>
        <w:r w:rsidR="001E7348">
          <w:rPr>
            <w:noProof/>
            <w:webHidden/>
          </w:rPr>
          <w:fldChar w:fldCharType="begin"/>
        </w:r>
        <w:r w:rsidR="001E7348">
          <w:rPr>
            <w:noProof/>
            <w:webHidden/>
          </w:rPr>
          <w:instrText xml:space="preserve"> PAGEREF _Toc34309670 \h </w:instrText>
        </w:r>
        <w:r w:rsidR="001E7348">
          <w:rPr>
            <w:noProof/>
            <w:webHidden/>
          </w:rPr>
        </w:r>
        <w:r w:rsidR="001E7348">
          <w:rPr>
            <w:noProof/>
            <w:webHidden/>
          </w:rPr>
          <w:fldChar w:fldCharType="separate"/>
        </w:r>
        <w:r w:rsidR="001E7348">
          <w:rPr>
            <w:noProof/>
            <w:webHidden/>
          </w:rPr>
          <w:t>3</w:t>
        </w:r>
        <w:r w:rsidR="001E7348">
          <w:rPr>
            <w:noProof/>
            <w:webHidden/>
          </w:rPr>
          <w:fldChar w:fldCharType="end"/>
        </w:r>
      </w:hyperlink>
    </w:p>
    <w:p w14:paraId="6F955EFD" w14:textId="52FAEB56" w:rsidR="001E7348" w:rsidRDefault="00583B64">
      <w:pPr>
        <w:pStyle w:val="Obsah2"/>
        <w:tabs>
          <w:tab w:val="right" w:leader="dot" w:pos="9628"/>
        </w:tabs>
        <w:rPr>
          <w:rFonts w:cstheme="minorBidi"/>
          <w:noProof/>
          <w:lang w:val="cs-CZ" w:eastAsia="cs-CZ"/>
        </w:rPr>
      </w:pPr>
      <w:hyperlink w:anchor="_Toc34309671" w:history="1">
        <w:r w:rsidR="001E7348" w:rsidRPr="00A90A24">
          <w:rPr>
            <w:rStyle w:val="Hypertextovodkaz"/>
            <w:noProof/>
            <w:lang w:val="en-150"/>
          </w:rPr>
          <w:t>Client stations</w:t>
        </w:r>
        <w:r w:rsidR="001E7348">
          <w:rPr>
            <w:noProof/>
            <w:webHidden/>
          </w:rPr>
          <w:tab/>
        </w:r>
        <w:r w:rsidR="001E7348">
          <w:rPr>
            <w:noProof/>
            <w:webHidden/>
          </w:rPr>
          <w:fldChar w:fldCharType="begin"/>
        </w:r>
        <w:r w:rsidR="001E7348">
          <w:rPr>
            <w:noProof/>
            <w:webHidden/>
          </w:rPr>
          <w:instrText xml:space="preserve"> PAGEREF _Toc34309671 \h </w:instrText>
        </w:r>
        <w:r w:rsidR="001E7348">
          <w:rPr>
            <w:noProof/>
            <w:webHidden/>
          </w:rPr>
        </w:r>
        <w:r w:rsidR="001E7348">
          <w:rPr>
            <w:noProof/>
            <w:webHidden/>
          </w:rPr>
          <w:fldChar w:fldCharType="separate"/>
        </w:r>
        <w:r w:rsidR="001E7348">
          <w:rPr>
            <w:noProof/>
            <w:webHidden/>
          </w:rPr>
          <w:t>3</w:t>
        </w:r>
        <w:r w:rsidR="001E7348">
          <w:rPr>
            <w:noProof/>
            <w:webHidden/>
          </w:rPr>
          <w:fldChar w:fldCharType="end"/>
        </w:r>
      </w:hyperlink>
    </w:p>
    <w:p w14:paraId="506A082B" w14:textId="50DA7822" w:rsidR="001E7348" w:rsidRDefault="00583B64">
      <w:pPr>
        <w:pStyle w:val="Obsah2"/>
        <w:tabs>
          <w:tab w:val="right" w:leader="dot" w:pos="9628"/>
        </w:tabs>
        <w:rPr>
          <w:rFonts w:cstheme="minorBidi"/>
          <w:noProof/>
          <w:lang w:val="cs-CZ" w:eastAsia="cs-CZ"/>
        </w:rPr>
      </w:pPr>
      <w:hyperlink w:anchor="_Toc34309672" w:history="1">
        <w:r w:rsidR="001E7348" w:rsidRPr="00A90A24">
          <w:rPr>
            <w:rStyle w:val="Hypertextovodkaz"/>
            <w:noProof/>
          </w:rPr>
          <w:t>Server</w:t>
        </w:r>
        <w:r w:rsidR="001E7348">
          <w:rPr>
            <w:noProof/>
            <w:webHidden/>
          </w:rPr>
          <w:tab/>
        </w:r>
        <w:r w:rsidR="001E7348">
          <w:rPr>
            <w:noProof/>
            <w:webHidden/>
          </w:rPr>
          <w:fldChar w:fldCharType="begin"/>
        </w:r>
        <w:r w:rsidR="001E7348">
          <w:rPr>
            <w:noProof/>
            <w:webHidden/>
          </w:rPr>
          <w:instrText xml:space="preserve"> PAGEREF _Toc34309672 \h </w:instrText>
        </w:r>
        <w:r w:rsidR="001E7348">
          <w:rPr>
            <w:noProof/>
            <w:webHidden/>
          </w:rPr>
        </w:r>
        <w:r w:rsidR="001E7348">
          <w:rPr>
            <w:noProof/>
            <w:webHidden/>
          </w:rPr>
          <w:fldChar w:fldCharType="separate"/>
        </w:r>
        <w:r w:rsidR="001E7348">
          <w:rPr>
            <w:noProof/>
            <w:webHidden/>
          </w:rPr>
          <w:t>3</w:t>
        </w:r>
        <w:r w:rsidR="001E7348">
          <w:rPr>
            <w:noProof/>
            <w:webHidden/>
          </w:rPr>
          <w:fldChar w:fldCharType="end"/>
        </w:r>
      </w:hyperlink>
    </w:p>
    <w:p w14:paraId="0EC847FE" w14:textId="5779FD10" w:rsidR="001E7348" w:rsidRDefault="00583B64">
      <w:pPr>
        <w:pStyle w:val="Obsah1"/>
        <w:tabs>
          <w:tab w:val="right" w:leader="dot" w:pos="9628"/>
        </w:tabs>
        <w:rPr>
          <w:rFonts w:cstheme="minorBidi"/>
          <w:noProof/>
          <w:lang w:val="cs-CZ" w:eastAsia="cs-CZ"/>
        </w:rPr>
      </w:pPr>
      <w:hyperlink w:anchor="_Toc34309673" w:history="1">
        <w:r w:rsidR="001E7348" w:rsidRPr="00A90A24">
          <w:rPr>
            <w:rStyle w:val="Hypertextovodkaz"/>
            <w:noProof/>
          </w:rPr>
          <w:t>O</w:t>
        </w:r>
        <w:r w:rsidR="008334FE">
          <w:rPr>
            <w:rStyle w:val="Hypertextovodkaz"/>
            <w:noProof/>
          </w:rPr>
          <w:t>ther requirements</w:t>
        </w:r>
        <w:r w:rsidR="001E7348">
          <w:rPr>
            <w:noProof/>
            <w:webHidden/>
          </w:rPr>
          <w:tab/>
        </w:r>
        <w:r w:rsidR="001E7348">
          <w:rPr>
            <w:noProof/>
            <w:webHidden/>
          </w:rPr>
          <w:fldChar w:fldCharType="begin"/>
        </w:r>
        <w:r w:rsidR="001E7348">
          <w:rPr>
            <w:noProof/>
            <w:webHidden/>
          </w:rPr>
          <w:instrText xml:space="preserve"> PAGEREF _Toc34309673 \h </w:instrText>
        </w:r>
        <w:r w:rsidR="001E7348">
          <w:rPr>
            <w:noProof/>
            <w:webHidden/>
          </w:rPr>
        </w:r>
        <w:r w:rsidR="001E7348">
          <w:rPr>
            <w:noProof/>
            <w:webHidden/>
          </w:rPr>
          <w:fldChar w:fldCharType="separate"/>
        </w:r>
        <w:r w:rsidR="001E7348">
          <w:rPr>
            <w:noProof/>
            <w:webHidden/>
          </w:rPr>
          <w:t>4</w:t>
        </w:r>
        <w:r w:rsidR="001E7348">
          <w:rPr>
            <w:noProof/>
            <w:webHidden/>
          </w:rPr>
          <w:fldChar w:fldCharType="end"/>
        </w:r>
      </w:hyperlink>
    </w:p>
    <w:p w14:paraId="347EA41B" w14:textId="0984049F" w:rsidR="001E7348" w:rsidRDefault="00583B64">
      <w:pPr>
        <w:pStyle w:val="Obsah1"/>
        <w:tabs>
          <w:tab w:val="right" w:leader="dot" w:pos="9628"/>
        </w:tabs>
        <w:rPr>
          <w:rFonts w:cstheme="minorBidi"/>
          <w:noProof/>
          <w:lang w:val="cs-CZ" w:eastAsia="cs-CZ"/>
        </w:rPr>
      </w:pPr>
      <w:hyperlink w:anchor="_Toc34309674" w:history="1">
        <w:r w:rsidR="001E7348" w:rsidRPr="00A90A24">
          <w:rPr>
            <w:rStyle w:val="Hypertextovodkaz"/>
            <w:noProof/>
            <w:lang w:val="en-150"/>
          </w:rPr>
          <w:t>Environment</w:t>
        </w:r>
        <w:r w:rsidR="001E7348">
          <w:rPr>
            <w:noProof/>
            <w:webHidden/>
          </w:rPr>
          <w:tab/>
        </w:r>
        <w:r w:rsidR="001E7348">
          <w:rPr>
            <w:noProof/>
            <w:webHidden/>
          </w:rPr>
          <w:fldChar w:fldCharType="begin"/>
        </w:r>
        <w:r w:rsidR="001E7348">
          <w:rPr>
            <w:noProof/>
            <w:webHidden/>
          </w:rPr>
          <w:instrText xml:space="preserve"> PAGEREF _Toc34309674 \h </w:instrText>
        </w:r>
        <w:r w:rsidR="001E7348">
          <w:rPr>
            <w:noProof/>
            <w:webHidden/>
          </w:rPr>
        </w:r>
        <w:r w:rsidR="001E7348">
          <w:rPr>
            <w:noProof/>
            <w:webHidden/>
          </w:rPr>
          <w:fldChar w:fldCharType="separate"/>
        </w:r>
        <w:r w:rsidR="001E7348">
          <w:rPr>
            <w:noProof/>
            <w:webHidden/>
          </w:rPr>
          <w:t>5</w:t>
        </w:r>
        <w:r w:rsidR="001E7348">
          <w:rPr>
            <w:noProof/>
            <w:webHidden/>
          </w:rPr>
          <w:fldChar w:fldCharType="end"/>
        </w:r>
      </w:hyperlink>
    </w:p>
    <w:p w14:paraId="796A6890" w14:textId="27A2F02A" w:rsidR="001E7348" w:rsidRDefault="00583B64">
      <w:pPr>
        <w:pStyle w:val="Obsah1"/>
        <w:tabs>
          <w:tab w:val="right" w:leader="dot" w:pos="9628"/>
        </w:tabs>
        <w:rPr>
          <w:rFonts w:cstheme="minorBidi"/>
          <w:noProof/>
          <w:lang w:val="cs-CZ" w:eastAsia="cs-CZ"/>
        </w:rPr>
      </w:pPr>
      <w:hyperlink w:anchor="_Toc34309675" w:history="1">
        <w:r w:rsidR="001E7348" w:rsidRPr="00A90A24">
          <w:rPr>
            <w:rStyle w:val="Hypertextovodkaz"/>
            <w:noProof/>
          </w:rPr>
          <w:t>C</w:t>
        </w:r>
        <w:r w:rsidR="008334FE">
          <w:rPr>
            <w:rStyle w:val="Hypertextovodkaz"/>
            <w:noProof/>
          </w:rPr>
          <w:t>ustomer</w:t>
        </w:r>
        <w:r w:rsidR="001E7348" w:rsidRPr="00A90A24">
          <w:rPr>
            <w:rStyle w:val="Hypertextovodkaz"/>
            <w:noProof/>
          </w:rPr>
          <w:t xml:space="preserve"> </w:t>
        </w:r>
        <w:r w:rsidR="008334FE">
          <w:rPr>
            <w:rStyle w:val="Hypertextovodkaz"/>
            <w:noProof/>
          </w:rPr>
          <w:t>cooperation</w:t>
        </w:r>
        <w:r w:rsidR="001E7348">
          <w:rPr>
            <w:noProof/>
            <w:webHidden/>
          </w:rPr>
          <w:tab/>
        </w:r>
        <w:r w:rsidR="001E7348">
          <w:rPr>
            <w:noProof/>
            <w:webHidden/>
          </w:rPr>
          <w:fldChar w:fldCharType="begin"/>
        </w:r>
        <w:r w:rsidR="001E7348">
          <w:rPr>
            <w:noProof/>
            <w:webHidden/>
          </w:rPr>
          <w:instrText xml:space="preserve"> PAGEREF _Toc34309675 \h </w:instrText>
        </w:r>
        <w:r w:rsidR="001E7348">
          <w:rPr>
            <w:noProof/>
            <w:webHidden/>
          </w:rPr>
        </w:r>
        <w:r w:rsidR="001E7348">
          <w:rPr>
            <w:noProof/>
            <w:webHidden/>
          </w:rPr>
          <w:fldChar w:fldCharType="separate"/>
        </w:r>
        <w:r w:rsidR="001E7348">
          <w:rPr>
            <w:noProof/>
            <w:webHidden/>
          </w:rPr>
          <w:t>6</w:t>
        </w:r>
        <w:r w:rsidR="001E7348">
          <w:rPr>
            <w:noProof/>
            <w:webHidden/>
          </w:rPr>
          <w:fldChar w:fldCharType="end"/>
        </w:r>
      </w:hyperlink>
    </w:p>
    <w:p w14:paraId="5E095812" w14:textId="023A4478" w:rsidR="006552F4" w:rsidRDefault="001E7348" w:rsidP="006552F4">
      <w:pPr>
        <w:pStyle w:val="SafeticaHeader1"/>
        <w:outlineLvl w:val="0"/>
        <w:rPr>
          <w:lang w:val="en-US"/>
        </w:rPr>
      </w:pPr>
      <w:r>
        <w:rPr>
          <w:lang w:val="en-US"/>
        </w:rPr>
        <w:fldChar w:fldCharType="end"/>
      </w:r>
    </w:p>
    <w:p w14:paraId="3CFAAF73" w14:textId="77777777" w:rsidR="006552F4" w:rsidRDefault="006552F4">
      <w:pPr>
        <w:tabs>
          <w:tab w:val="clear" w:pos="851"/>
        </w:tabs>
        <w:autoSpaceDE/>
        <w:autoSpaceDN/>
        <w:adjustRightInd/>
        <w:spacing w:before="0" w:after="160" w:line="259" w:lineRule="auto"/>
        <w:jc w:val="left"/>
        <w:textAlignment w:val="auto"/>
        <w:rPr>
          <w:rFonts w:ascii="Calibri" w:hAnsi="Calibri" w:cs="Etelka Text"/>
          <w:bCs/>
          <w:caps/>
          <w:color w:val="006298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C09EDE0" w14:textId="5B82E38B" w:rsidR="007B28A7" w:rsidRDefault="004C3150" w:rsidP="006552F4">
      <w:pPr>
        <w:pStyle w:val="SafeticaHeader1"/>
        <w:outlineLvl w:val="0"/>
        <w:rPr>
          <w:lang w:val="en-US"/>
        </w:rPr>
      </w:pPr>
      <w:bookmarkStart w:id="1" w:name="_Toc34309670"/>
      <w:r>
        <w:rPr>
          <w:lang w:val="en-US"/>
        </w:rPr>
        <w:lastRenderedPageBreak/>
        <w:t>Requirements</w:t>
      </w:r>
      <w:bookmarkEnd w:id="1"/>
    </w:p>
    <w:p w14:paraId="47601FA5" w14:textId="23D45B4A" w:rsidR="006202F3" w:rsidRPr="00A06E4D" w:rsidRDefault="00A06E4D" w:rsidP="00A06E4D">
      <w:pPr>
        <w:pStyle w:val="SafeticaHeader2"/>
        <w:rPr>
          <w:lang w:val="en-150"/>
        </w:rPr>
      </w:pPr>
      <w:bookmarkStart w:id="2" w:name="_Toc34309671"/>
      <w:r w:rsidRPr="00A06E4D">
        <w:rPr>
          <w:lang w:val="en-150"/>
        </w:rPr>
        <w:t>Client stations</w:t>
      </w:r>
      <w:bookmarkEnd w:id="2"/>
    </w:p>
    <w:p w14:paraId="0C458D94" w14:textId="526EDEDD" w:rsidR="007B28A7" w:rsidRPr="006B7AF5" w:rsidRDefault="006B7AF5" w:rsidP="006B7AF5">
      <w:pPr>
        <w:pStyle w:val="SafeticaParagraph"/>
        <w:rPr>
          <w:lang w:val="en-US"/>
        </w:rPr>
      </w:pPr>
      <w:r w:rsidRPr="006B7AF5">
        <w:rPr>
          <w:lang w:val="en-US"/>
        </w:rPr>
        <w:t>Please make sure that the client stations meet the recommended requirements listed below:</w:t>
      </w:r>
    </w:p>
    <w:tbl>
      <w:tblPr>
        <w:tblW w:w="9909" w:type="dxa"/>
        <w:tblInd w:w="170" w:type="dxa"/>
        <w:tblBorders>
          <w:insideV w:val="single" w:sz="6" w:space="0" w:color="FFFFFF" w:themeColor="background1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7074"/>
      </w:tblGrid>
      <w:tr w:rsidR="007B28A7" w:rsidRPr="006B7AF5" w14:paraId="26054323" w14:textId="77777777" w:rsidTr="00CC111D">
        <w:trPr>
          <w:trHeight w:val="22"/>
        </w:trPr>
        <w:tc>
          <w:tcPr>
            <w:tcW w:w="2835" w:type="dxa"/>
            <w:shd w:val="solid" w:color="E0E9F4" w:fill="auto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274CAA2E" w14:textId="7A43A308" w:rsidR="007B28A7" w:rsidRPr="006B7AF5" w:rsidRDefault="006B7AF5" w:rsidP="005F7679">
            <w:pPr>
              <w:pStyle w:val="BasicParagraph"/>
              <w:suppressAutoHyphens/>
              <w:ind w:left="113"/>
              <w:rPr>
                <w:lang w:val="en-US"/>
              </w:rPr>
            </w:pPr>
            <w:r w:rsidRPr="006B7AF5">
              <w:rPr>
                <w:rFonts w:ascii="Calibri Light" w:hAnsi="Calibri Light" w:cs="Etelka Thin"/>
                <w:sz w:val="18"/>
                <w:szCs w:val="18"/>
                <w:lang w:val="en-US"/>
              </w:rPr>
              <w:t>Hardware requirements</w:t>
            </w:r>
          </w:p>
        </w:tc>
        <w:tc>
          <w:tcPr>
            <w:tcW w:w="7074" w:type="dxa"/>
            <w:shd w:val="solid" w:color="E0E9F4" w:fill="auto"/>
            <w:tcMar>
              <w:top w:w="80" w:type="dxa"/>
              <w:left w:w="80" w:type="dxa"/>
              <w:bottom w:w="80" w:type="dxa"/>
              <w:right w:w="113" w:type="dxa"/>
            </w:tcMar>
            <w:vAlign w:val="center"/>
          </w:tcPr>
          <w:p w14:paraId="484F05A0" w14:textId="0A5A1161" w:rsidR="00CC111D" w:rsidRPr="004C1125" w:rsidRDefault="00CC111D" w:rsidP="00CC111D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</w:pPr>
            <w:r w:rsidRPr="004C1125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Proce</w:t>
            </w:r>
            <w:r w:rsidR="006B7AF5" w:rsidRPr="004C1125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ssor: 2,4 GHz 32-bit (x86) or</w:t>
            </w:r>
            <w:r w:rsidRPr="004C1125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 xml:space="preserve"> 64-bit(x64) </w:t>
            </w:r>
            <w:r w:rsidR="006B7AF5" w:rsidRPr="004C1125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dual-.core processor</w:t>
            </w:r>
            <w:r w:rsidRPr="004C1125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 xml:space="preserve"> </w:t>
            </w:r>
          </w:p>
          <w:p w14:paraId="1A979F59" w14:textId="77777777" w:rsidR="00CC111D" w:rsidRPr="004C1125" w:rsidRDefault="00CC111D" w:rsidP="00CC111D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</w:pPr>
            <w:r w:rsidRPr="004C1125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RAM: 2 GB</w:t>
            </w:r>
          </w:p>
          <w:p w14:paraId="4329649A" w14:textId="20F09402" w:rsidR="007B28A7" w:rsidRPr="004C1125" w:rsidRDefault="006B7AF5" w:rsidP="006B7AF5">
            <w:pPr>
              <w:pStyle w:val="BasicParagraph"/>
              <w:suppressAutoHyphens/>
              <w:ind w:left="142"/>
              <w:rPr>
                <w:rFonts w:ascii="Calibri Light" w:hAnsi="Calibri Light"/>
                <w:lang w:val="en-US"/>
              </w:rPr>
            </w:pPr>
            <w:r w:rsidRPr="004C1125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Hard drive requirements: 2 GB of free space</w:t>
            </w:r>
          </w:p>
        </w:tc>
      </w:tr>
      <w:tr w:rsidR="007B28A7" w:rsidRPr="006B7AF5" w14:paraId="0FB5302E" w14:textId="77777777" w:rsidTr="00CC111D">
        <w:trPr>
          <w:trHeight w:val="22"/>
        </w:trPr>
        <w:tc>
          <w:tcPr>
            <w:tcW w:w="2835" w:type="dxa"/>
            <w:shd w:val="solid" w:color="F3F7FB" w:fill="auto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32ED4B5D" w14:textId="12D01337" w:rsidR="007B28A7" w:rsidRPr="006B7AF5" w:rsidRDefault="00CC111D" w:rsidP="006B7AF5">
            <w:pPr>
              <w:pStyle w:val="BasicParagraph"/>
              <w:suppressAutoHyphens/>
              <w:ind w:left="113"/>
              <w:rPr>
                <w:lang w:val="en-US"/>
              </w:rPr>
            </w:pPr>
            <w:r w:rsidRPr="006B7AF5">
              <w:rPr>
                <w:rFonts w:ascii="Calibri Light" w:hAnsi="Calibri Light" w:cs="Etelka Thin"/>
                <w:sz w:val="18"/>
                <w:szCs w:val="18"/>
                <w:lang w:val="en-US"/>
              </w:rPr>
              <w:t>O</w:t>
            </w:r>
            <w:r w:rsidR="006B7AF5">
              <w:rPr>
                <w:rFonts w:ascii="Calibri Light" w:hAnsi="Calibri Light" w:cs="Etelka Thin"/>
                <w:sz w:val="18"/>
                <w:szCs w:val="18"/>
                <w:lang w:val="en-US"/>
              </w:rPr>
              <w:t>perating system</w:t>
            </w:r>
          </w:p>
        </w:tc>
        <w:tc>
          <w:tcPr>
            <w:tcW w:w="7074" w:type="dxa"/>
            <w:shd w:val="solid" w:color="F3F7FB" w:fill="auto"/>
            <w:tcMar>
              <w:top w:w="80" w:type="dxa"/>
              <w:left w:w="80" w:type="dxa"/>
              <w:bottom w:w="80" w:type="dxa"/>
              <w:right w:w="113" w:type="dxa"/>
            </w:tcMar>
            <w:vAlign w:val="center"/>
          </w:tcPr>
          <w:p w14:paraId="54710AB9" w14:textId="6DEB49C6" w:rsidR="007B28A7" w:rsidRPr="004C1125" w:rsidRDefault="00CC111D" w:rsidP="006B7AF5">
            <w:pPr>
              <w:pStyle w:val="BasicParagraph"/>
              <w:suppressAutoHyphens/>
              <w:ind w:left="142"/>
              <w:rPr>
                <w:rFonts w:ascii="Calibri Light" w:hAnsi="Calibri Light"/>
                <w:lang w:val="en-US"/>
              </w:rPr>
            </w:pPr>
            <w:r w:rsidRPr="004C1125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 xml:space="preserve">Windows 7, 8.1, 10 (x86 </w:t>
            </w:r>
            <w:r w:rsidR="006B7AF5" w:rsidRPr="004C1125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or</w:t>
            </w:r>
            <w:r w:rsidRPr="004C1125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 xml:space="preserve"> x64), Windows Server </w:t>
            </w:r>
            <w:bookmarkStart w:id="3" w:name="_GoBack"/>
            <w:r w:rsidRPr="004C1125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2008</w:t>
            </w:r>
            <w:bookmarkEnd w:id="3"/>
            <w:r w:rsidRPr="004C1125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 xml:space="preserve"> R2, 2012, 2012 R2 a</w:t>
            </w:r>
            <w:r w:rsidR="006B7AF5" w:rsidRPr="004C1125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nd later</w:t>
            </w:r>
          </w:p>
        </w:tc>
      </w:tr>
    </w:tbl>
    <w:p w14:paraId="4C8FEEA4" w14:textId="03757BEC" w:rsidR="00CC111D" w:rsidRPr="006B7AF5" w:rsidRDefault="00CC111D" w:rsidP="003479A7">
      <w:pPr>
        <w:pStyle w:val="SafeticaHeader2"/>
        <w:rPr>
          <w:lang w:val="en-US"/>
        </w:rPr>
      </w:pPr>
      <w:bookmarkStart w:id="4" w:name="_Toc34309672"/>
      <w:r w:rsidRPr="006B7AF5">
        <w:rPr>
          <w:lang w:val="en-US"/>
        </w:rPr>
        <w:t>S</w:t>
      </w:r>
      <w:r w:rsidR="003479A7">
        <w:rPr>
          <w:lang w:val="en-US"/>
        </w:rPr>
        <w:t>erver</w:t>
      </w:r>
      <w:bookmarkEnd w:id="4"/>
      <w:r w:rsidR="006552F4">
        <w:rPr>
          <w:lang w:val="en-US"/>
        </w:rPr>
        <w:t xml:space="preserve"> </w:t>
      </w:r>
    </w:p>
    <w:p w14:paraId="24B7673D" w14:textId="6A04F49C" w:rsidR="00CC111D" w:rsidRDefault="006B7AF5" w:rsidP="00A628B4">
      <w:pPr>
        <w:pStyle w:val="SafeticaParagraph"/>
        <w:spacing w:before="0" w:after="0"/>
        <w:rPr>
          <w:lang w:val="en-US"/>
        </w:rPr>
      </w:pPr>
      <w:r w:rsidRPr="006B7AF5">
        <w:rPr>
          <w:lang w:val="en-US"/>
        </w:rPr>
        <w:t xml:space="preserve">Please make sure that your server meets the </w:t>
      </w:r>
      <w:r w:rsidR="00A628B4">
        <w:rPr>
          <w:lang w:val="en-US"/>
        </w:rPr>
        <w:t>minimum</w:t>
      </w:r>
      <w:r w:rsidR="00A628B4" w:rsidRPr="00A628B4">
        <w:rPr>
          <w:sz w:val="20"/>
          <w:lang w:val="en-US"/>
        </w:rPr>
        <w:t>*</w:t>
      </w:r>
      <w:r w:rsidRPr="006B7AF5">
        <w:rPr>
          <w:lang w:val="en-US"/>
        </w:rPr>
        <w:t xml:space="preserve"> requirements listed below</w:t>
      </w:r>
      <w:r w:rsidR="00D03B4F">
        <w:rPr>
          <w:lang w:val="en-US"/>
        </w:rPr>
        <w:t>.</w:t>
      </w:r>
    </w:p>
    <w:p w14:paraId="3C479EF4" w14:textId="11EBECF6" w:rsidR="006B7AF5" w:rsidRDefault="006B7AF5" w:rsidP="00A628B4">
      <w:pPr>
        <w:pStyle w:val="SafeticaParagraph"/>
        <w:spacing w:before="0"/>
        <w:rPr>
          <w:lang w:val="en-US"/>
        </w:rPr>
      </w:pPr>
      <w:r w:rsidRPr="006B7AF5">
        <w:rPr>
          <w:lang w:val="en-US"/>
        </w:rPr>
        <w:t xml:space="preserve">Additional information: </w:t>
      </w:r>
      <w:hyperlink r:id="rId11" w:history="1">
        <w:r w:rsidR="00E33CAE" w:rsidRPr="00CD6CCF">
          <w:rPr>
            <w:rStyle w:val="Hypertextovodkaz"/>
            <w:lang w:val="en-US"/>
          </w:rPr>
          <w:t>https://www.safetica.com/products/features-overview</w:t>
        </w:r>
      </w:hyperlink>
    </w:p>
    <w:p w14:paraId="42C98FC5" w14:textId="0DFEC464" w:rsidR="00E33CAE" w:rsidRDefault="00E33CAE" w:rsidP="00A628B4">
      <w:pPr>
        <w:pStyle w:val="SafeticaParagraph"/>
        <w:spacing w:before="0"/>
        <w:rPr>
          <w:lang w:val="en-US"/>
        </w:rPr>
      </w:pPr>
      <w:r>
        <w:rPr>
          <w:lang w:val="en-US"/>
        </w:rPr>
        <w:t xml:space="preserve">Depending </w:t>
      </w:r>
      <w:r w:rsidR="00667918">
        <w:rPr>
          <w:lang w:val="en-US"/>
        </w:rPr>
        <w:t xml:space="preserve">on the number of endpoints </w:t>
      </w:r>
      <w:r w:rsidR="00E62314">
        <w:rPr>
          <w:lang w:val="en-US"/>
        </w:rPr>
        <w:t>Safetica Management Service might be installed on the same server as SQL database</w:t>
      </w:r>
      <w:r w:rsidR="00025EC3">
        <w:rPr>
          <w:lang w:val="en-US"/>
        </w:rPr>
        <w:t xml:space="preserve"> (first table), or they might be on different server</w:t>
      </w:r>
      <w:r w:rsidR="00EA4E8E">
        <w:rPr>
          <w:lang w:val="en-US"/>
        </w:rPr>
        <w:t>s (second table)</w:t>
      </w:r>
      <w:r w:rsidR="00025EC3">
        <w:rPr>
          <w:lang w:val="en-US"/>
        </w:rPr>
        <w:t>.</w:t>
      </w:r>
    </w:p>
    <w:p w14:paraId="01C0EFA6" w14:textId="37122490" w:rsidR="00C4637D" w:rsidRDefault="00EB1F9E" w:rsidP="00A628B4">
      <w:pPr>
        <w:pStyle w:val="SafeticaParagraph"/>
        <w:spacing w:before="0"/>
        <w:rPr>
          <w:lang w:val="en-US"/>
        </w:rPr>
      </w:pPr>
      <w:r>
        <w:rPr>
          <w:lang w:val="en-US"/>
        </w:rPr>
        <w:t>Same</w:t>
      </w:r>
      <w:r w:rsidR="00C4637D">
        <w:rPr>
          <w:lang w:val="en-US"/>
        </w:rPr>
        <w:t xml:space="preserve"> server for </w:t>
      </w:r>
      <w:r>
        <w:rPr>
          <w:lang w:val="en-US"/>
        </w:rPr>
        <w:t>Safetica Management Service and SQL database</w:t>
      </w:r>
      <w:r w:rsidR="004946DF">
        <w:rPr>
          <w:lang w:val="en-US"/>
        </w:rPr>
        <w:t>:</w:t>
      </w:r>
    </w:p>
    <w:tbl>
      <w:tblPr>
        <w:tblW w:w="9910" w:type="dxa"/>
        <w:tblInd w:w="170" w:type="dxa"/>
        <w:tblBorders>
          <w:insideV w:val="single" w:sz="6" w:space="0" w:color="FFFFFF" w:themeColor="background1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3"/>
        <w:gridCol w:w="2657"/>
        <w:gridCol w:w="88"/>
        <w:gridCol w:w="2702"/>
        <w:gridCol w:w="2790"/>
      </w:tblGrid>
      <w:tr w:rsidR="00FB0C86" w:rsidRPr="0053360F" w14:paraId="2CCEE94F" w14:textId="77777777" w:rsidTr="00B11DD0">
        <w:trPr>
          <w:trHeight w:val="22"/>
        </w:trPr>
        <w:tc>
          <w:tcPr>
            <w:tcW w:w="1673" w:type="dxa"/>
            <w:shd w:val="clear" w:color="auto" w:fill="E0E9F4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0D96080E" w14:textId="123AA80C" w:rsidR="00FB0C86" w:rsidRPr="0053360F" w:rsidRDefault="00FB0C86" w:rsidP="001C5A6B">
            <w:pPr>
              <w:pStyle w:val="BasicParagraph"/>
              <w:suppressAutoHyphens/>
              <w:ind w:left="113"/>
              <w:rPr>
                <w:lang w:val="en-150"/>
              </w:rPr>
            </w:pPr>
            <w:r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>Seats</w:t>
            </w:r>
          </w:p>
        </w:tc>
        <w:tc>
          <w:tcPr>
            <w:tcW w:w="2657" w:type="dxa"/>
            <w:shd w:val="clear" w:color="auto" w:fill="E0E9F4"/>
            <w:tcMar>
              <w:top w:w="80" w:type="dxa"/>
              <w:left w:w="80" w:type="dxa"/>
              <w:bottom w:w="80" w:type="dxa"/>
              <w:right w:w="113" w:type="dxa"/>
            </w:tcMar>
            <w:vAlign w:val="center"/>
          </w:tcPr>
          <w:p w14:paraId="4FBFB71C" w14:textId="69E37189" w:rsidR="00FB0C86" w:rsidRPr="0053360F" w:rsidRDefault="00FB0C86" w:rsidP="001C5A6B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</w:pP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Up to 200</w:t>
            </w:r>
          </w:p>
        </w:tc>
        <w:tc>
          <w:tcPr>
            <w:tcW w:w="2790" w:type="dxa"/>
            <w:gridSpan w:val="2"/>
            <w:shd w:val="clear" w:color="auto" w:fill="E0E9F4"/>
            <w:vAlign w:val="center"/>
          </w:tcPr>
          <w:p w14:paraId="08E08597" w14:textId="44B7214F" w:rsidR="00FB0C86" w:rsidRPr="0053360F" w:rsidRDefault="00FB0C86" w:rsidP="001C5A6B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</w:pP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Up to 500</w:t>
            </w:r>
          </w:p>
        </w:tc>
        <w:tc>
          <w:tcPr>
            <w:tcW w:w="2790" w:type="dxa"/>
            <w:shd w:val="clear" w:color="auto" w:fill="E0E9F4"/>
            <w:vAlign w:val="center"/>
          </w:tcPr>
          <w:p w14:paraId="2871B238" w14:textId="7534A776" w:rsidR="00FB0C86" w:rsidRPr="0053360F" w:rsidRDefault="00FB0C86" w:rsidP="001C5A6B">
            <w:pPr>
              <w:pStyle w:val="BasicParagraph"/>
              <w:suppressAutoHyphens/>
              <w:ind w:left="142"/>
              <w:rPr>
                <w:rFonts w:ascii="Calibri Light" w:hAnsi="Calibri Light"/>
                <w:lang w:val="en-150"/>
              </w:rPr>
            </w:pP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Up to 2000</w:t>
            </w:r>
          </w:p>
        </w:tc>
      </w:tr>
      <w:tr w:rsidR="00FB0C86" w:rsidRPr="0053360F" w14:paraId="485B581D" w14:textId="77777777" w:rsidTr="00B11DD0">
        <w:trPr>
          <w:trHeight w:val="22"/>
        </w:trPr>
        <w:tc>
          <w:tcPr>
            <w:tcW w:w="1673" w:type="dxa"/>
            <w:shd w:val="clear" w:color="auto" w:fill="F3F7FB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18D942CF" w14:textId="3CAF71AF" w:rsidR="00FB0C86" w:rsidRPr="0053360F" w:rsidRDefault="00FB0C86" w:rsidP="001C5A6B">
            <w:pPr>
              <w:pStyle w:val="BasicParagraph"/>
              <w:suppressAutoHyphens/>
              <w:ind w:left="113"/>
              <w:rPr>
                <w:lang w:val="en-150"/>
              </w:rPr>
            </w:pPr>
            <w:r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>Proces</w:t>
            </w:r>
            <w:r w:rsidR="00956A14"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>s</w:t>
            </w:r>
            <w:r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>or</w:t>
            </w:r>
          </w:p>
        </w:tc>
        <w:tc>
          <w:tcPr>
            <w:tcW w:w="2657" w:type="dxa"/>
            <w:shd w:val="clear" w:color="auto" w:fill="F3F7FB"/>
            <w:tcMar>
              <w:top w:w="80" w:type="dxa"/>
              <w:left w:w="80" w:type="dxa"/>
              <w:bottom w:w="80" w:type="dxa"/>
              <w:right w:w="113" w:type="dxa"/>
            </w:tcMar>
            <w:vAlign w:val="center"/>
          </w:tcPr>
          <w:p w14:paraId="61E4C122" w14:textId="10AA80F3" w:rsidR="00FB0C86" w:rsidRPr="0053360F" w:rsidRDefault="00364C29" w:rsidP="001C5A6B">
            <w:pPr>
              <w:pStyle w:val="BasicParagraph"/>
              <w:suppressAutoHyphens/>
              <w:ind w:left="142"/>
              <w:rPr>
                <w:rFonts w:ascii="Calibri Light" w:hAnsi="Calibri Light"/>
                <w:lang w:val="en-150"/>
              </w:rPr>
            </w:pPr>
            <w:r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>Quad-core</w:t>
            </w:r>
            <w:r w:rsidR="00FB0C86"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 </w:t>
            </w:r>
          </w:p>
        </w:tc>
        <w:tc>
          <w:tcPr>
            <w:tcW w:w="2790" w:type="dxa"/>
            <w:gridSpan w:val="2"/>
            <w:shd w:val="clear" w:color="auto" w:fill="F3F7FB"/>
            <w:vAlign w:val="center"/>
          </w:tcPr>
          <w:p w14:paraId="1FD22F90" w14:textId="1FB190FF" w:rsidR="00FB0C86" w:rsidRPr="0053360F" w:rsidRDefault="00FB0C86" w:rsidP="001C5A6B">
            <w:pPr>
              <w:pStyle w:val="BasicParagraph"/>
              <w:suppressAutoHyphens/>
              <w:ind w:left="142"/>
              <w:rPr>
                <w:rFonts w:ascii="Calibri Light" w:hAnsi="Calibri Light"/>
                <w:lang w:val="en-150"/>
              </w:rPr>
            </w:pPr>
            <w:r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>8-</w:t>
            </w:r>
            <w:r w:rsidR="00364C29"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>core</w:t>
            </w:r>
          </w:p>
        </w:tc>
        <w:tc>
          <w:tcPr>
            <w:tcW w:w="2790" w:type="dxa"/>
            <w:shd w:val="clear" w:color="auto" w:fill="F3F7FB"/>
            <w:vAlign w:val="center"/>
          </w:tcPr>
          <w:p w14:paraId="5D77649A" w14:textId="03A6E201" w:rsidR="00FB0C86" w:rsidRPr="0053360F" w:rsidRDefault="00FB0C86" w:rsidP="001C5A6B">
            <w:pPr>
              <w:pStyle w:val="BasicParagraph"/>
              <w:suppressAutoHyphens/>
              <w:ind w:left="142"/>
              <w:rPr>
                <w:rFonts w:ascii="Calibri Light" w:hAnsi="Calibri Light"/>
                <w:lang w:val="en-150"/>
              </w:rPr>
            </w:pPr>
            <w:r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>8-</w:t>
            </w:r>
            <w:r w:rsidR="00364C29"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>core</w:t>
            </w:r>
          </w:p>
        </w:tc>
      </w:tr>
      <w:tr w:rsidR="00FB0C86" w:rsidRPr="0053360F" w14:paraId="5315C419" w14:textId="77777777" w:rsidTr="00B11DD0">
        <w:trPr>
          <w:trHeight w:val="22"/>
        </w:trPr>
        <w:tc>
          <w:tcPr>
            <w:tcW w:w="1673" w:type="dxa"/>
            <w:shd w:val="clear" w:color="auto" w:fill="E0E9F4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73502726" w14:textId="77777777" w:rsidR="00FB0C86" w:rsidRPr="0053360F" w:rsidRDefault="00FB0C86" w:rsidP="001C5A6B">
            <w:pPr>
              <w:pStyle w:val="SafeticaImageLabel"/>
              <w:spacing w:before="120"/>
              <w:ind w:left="113"/>
              <w:rPr>
                <w:lang w:val="en-150"/>
              </w:rPr>
            </w:pPr>
            <w:r w:rsidRPr="0053360F">
              <w:rPr>
                <w:lang w:val="en-150"/>
              </w:rPr>
              <w:t>RAM</w:t>
            </w:r>
          </w:p>
        </w:tc>
        <w:tc>
          <w:tcPr>
            <w:tcW w:w="2657" w:type="dxa"/>
            <w:shd w:val="clear" w:color="auto" w:fill="E0E9F4"/>
            <w:tcMar>
              <w:top w:w="80" w:type="dxa"/>
              <w:left w:w="80" w:type="dxa"/>
              <w:bottom w:w="80" w:type="dxa"/>
              <w:right w:w="113" w:type="dxa"/>
            </w:tcMar>
            <w:vAlign w:val="center"/>
          </w:tcPr>
          <w:p w14:paraId="64FADC1B" w14:textId="77777777" w:rsidR="00FB0C86" w:rsidRPr="0053360F" w:rsidRDefault="00FB0C86" w:rsidP="001C5A6B">
            <w:pPr>
              <w:pStyle w:val="BasicParagraph"/>
              <w:suppressAutoHyphens/>
              <w:ind w:left="142"/>
              <w:rPr>
                <w:rFonts w:ascii="Calibri Light" w:hAnsi="Calibri Light"/>
                <w:lang w:val="en-150"/>
              </w:rPr>
            </w:pPr>
            <w:r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>8GB</w:t>
            </w:r>
          </w:p>
        </w:tc>
        <w:tc>
          <w:tcPr>
            <w:tcW w:w="2790" w:type="dxa"/>
            <w:gridSpan w:val="2"/>
            <w:shd w:val="clear" w:color="auto" w:fill="E0E9F4"/>
            <w:vAlign w:val="center"/>
          </w:tcPr>
          <w:p w14:paraId="06DAE907" w14:textId="77777777" w:rsidR="00FB0C86" w:rsidRPr="0053360F" w:rsidRDefault="00FB0C86" w:rsidP="001C5A6B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150"/>
              </w:rPr>
            </w:pPr>
            <w:r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>16GB</w:t>
            </w:r>
          </w:p>
        </w:tc>
        <w:tc>
          <w:tcPr>
            <w:tcW w:w="2790" w:type="dxa"/>
            <w:shd w:val="clear" w:color="auto" w:fill="E0E9F4"/>
            <w:vAlign w:val="center"/>
          </w:tcPr>
          <w:p w14:paraId="172A76A1" w14:textId="77777777" w:rsidR="00FB0C86" w:rsidRPr="0053360F" w:rsidRDefault="00FB0C86" w:rsidP="001C5A6B">
            <w:pPr>
              <w:pStyle w:val="BasicParagraph"/>
              <w:suppressAutoHyphens/>
              <w:ind w:left="142"/>
              <w:rPr>
                <w:rFonts w:ascii="Calibri Light" w:hAnsi="Calibri Light"/>
                <w:lang w:val="en-150"/>
              </w:rPr>
            </w:pPr>
            <w:r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>32GB</w:t>
            </w:r>
          </w:p>
        </w:tc>
      </w:tr>
      <w:tr w:rsidR="00FB0C86" w:rsidRPr="0053360F" w14:paraId="54B619C6" w14:textId="77777777" w:rsidTr="00B11DD0">
        <w:trPr>
          <w:trHeight w:val="22"/>
        </w:trPr>
        <w:tc>
          <w:tcPr>
            <w:tcW w:w="1673" w:type="dxa"/>
            <w:shd w:val="clear" w:color="auto" w:fill="F3F7FB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0510C31C" w14:textId="101E4C23" w:rsidR="00FB0C86" w:rsidRPr="0053360F" w:rsidRDefault="00956A14" w:rsidP="001C5A6B">
            <w:pPr>
              <w:pStyle w:val="BasicParagraph"/>
              <w:suppressAutoHyphens/>
              <w:spacing w:before="120"/>
              <w:ind w:left="113"/>
              <w:rPr>
                <w:lang w:val="en-150"/>
              </w:rPr>
            </w:pPr>
            <w:r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>Hard drive</w:t>
            </w:r>
            <w:r w:rsidR="00FB0C86"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>**</w:t>
            </w:r>
          </w:p>
        </w:tc>
        <w:tc>
          <w:tcPr>
            <w:tcW w:w="2657" w:type="dxa"/>
            <w:shd w:val="clear" w:color="auto" w:fill="F3F7FB"/>
            <w:tcMar>
              <w:top w:w="80" w:type="dxa"/>
              <w:left w:w="80" w:type="dxa"/>
              <w:bottom w:w="80" w:type="dxa"/>
              <w:right w:w="113" w:type="dxa"/>
            </w:tcMar>
            <w:vAlign w:val="center"/>
          </w:tcPr>
          <w:p w14:paraId="6F19BC58" w14:textId="763FB363" w:rsidR="00FB0C86" w:rsidRPr="0053360F" w:rsidRDefault="00FB0C86" w:rsidP="001C5A6B">
            <w:pPr>
              <w:pStyle w:val="BasicParagraph"/>
              <w:suppressAutoHyphens/>
              <w:ind w:left="142"/>
              <w:rPr>
                <w:rFonts w:ascii="Calibri Light" w:hAnsi="Calibri Light"/>
                <w:lang w:val="en-150"/>
              </w:rPr>
            </w:pPr>
            <w:r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100GB </w:t>
            </w:r>
            <w:r w:rsidR="00956A14"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>free disk space</w:t>
            </w:r>
          </w:p>
        </w:tc>
        <w:tc>
          <w:tcPr>
            <w:tcW w:w="2790" w:type="dxa"/>
            <w:gridSpan w:val="2"/>
            <w:shd w:val="clear" w:color="auto" w:fill="F3F7FB"/>
            <w:vAlign w:val="center"/>
          </w:tcPr>
          <w:p w14:paraId="495B7E7E" w14:textId="14C7FA55" w:rsidR="00FB0C86" w:rsidRPr="0053360F" w:rsidRDefault="00FB0C86" w:rsidP="001C5A6B">
            <w:pPr>
              <w:pStyle w:val="BasicParagraph"/>
              <w:suppressAutoHyphens/>
              <w:ind w:left="142"/>
              <w:rPr>
                <w:rFonts w:ascii="Calibri Light" w:hAnsi="Calibri Light"/>
                <w:lang w:val="en-150"/>
              </w:rPr>
            </w:pPr>
            <w:r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250GB </w:t>
            </w:r>
            <w:r w:rsidR="00956A14"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>free disk space</w:t>
            </w:r>
          </w:p>
        </w:tc>
        <w:tc>
          <w:tcPr>
            <w:tcW w:w="2790" w:type="dxa"/>
            <w:shd w:val="clear" w:color="auto" w:fill="F3F7FB"/>
            <w:vAlign w:val="center"/>
          </w:tcPr>
          <w:p w14:paraId="561091CC" w14:textId="1C019DE6" w:rsidR="00FB0C86" w:rsidRPr="0053360F" w:rsidRDefault="00FB0C86" w:rsidP="001C5A6B">
            <w:pPr>
              <w:pStyle w:val="BasicParagraph"/>
              <w:suppressAutoHyphens/>
              <w:ind w:left="142"/>
              <w:rPr>
                <w:rFonts w:ascii="Calibri Light" w:hAnsi="Calibri Light"/>
                <w:lang w:val="en-150"/>
              </w:rPr>
            </w:pPr>
            <w:r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500GB </w:t>
            </w:r>
            <w:r w:rsidR="00956A14" w:rsidRPr="0053360F">
              <w:rPr>
                <w:rFonts w:ascii="Calibri Light" w:hAnsi="Calibri Light" w:cs="Etelka Thin"/>
                <w:sz w:val="18"/>
                <w:szCs w:val="18"/>
                <w:lang w:val="en-150"/>
              </w:rPr>
              <w:t>free disk space</w:t>
            </w:r>
          </w:p>
        </w:tc>
      </w:tr>
      <w:tr w:rsidR="00FB0C86" w:rsidRPr="0053360F" w14:paraId="59CA0293" w14:textId="77777777" w:rsidTr="001C5A6B">
        <w:trPr>
          <w:trHeight w:val="72"/>
        </w:trPr>
        <w:tc>
          <w:tcPr>
            <w:tcW w:w="1673" w:type="dxa"/>
            <w:shd w:val="clear" w:color="auto" w:fill="E0E9F4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69079286" w14:textId="4491D295" w:rsidR="00FB0C86" w:rsidRPr="0053360F" w:rsidRDefault="0053360F" w:rsidP="001C5A6B">
            <w:pPr>
              <w:pStyle w:val="BasicParagraph"/>
              <w:suppressAutoHyphens/>
              <w:ind w:left="113"/>
              <w:rPr>
                <w:lang w:val="en-US"/>
              </w:rPr>
            </w:pPr>
            <w:r>
              <w:rPr>
                <w:rFonts w:ascii="Calibri Light" w:hAnsi="Calibri Light" w:cs="Etelka Thin"/>
                <w:sz w:val="18"/>
                <w:szCs w:val="18"/>
                <w:lang w:val="en-US"/>
              </w:rPr>
              <w:t>Operati</w:t>
            </w:r>
            <w:r w:rsidR="00D3641A">
              <w:rPr>
                <w:rFonts w:ascii="Calibri Light" w:hAnsi="Calibri Light" w:cs="Etelka Thin"/>
                <w:sz w:val="18"/>
                <w:szCs w:val="18"/>
                <w:lang w:val="en-US"/>
              </w:rPr>
              <w:t>ng</w:t>
            </w:r>
            <w:r>
              <w:rPr>
                <w:rFonts w:ascii="Calibri Light" w:hAnsi="Calibri Light" w:cs="Etelka Thin"/>
                <w:sz w:val="18"/>
                <w:szCs w:val="18"/>
                <w:lang w:val="en-US"/>
              </w:rPr>
              <w:t xml:space="preserve"> system</w:t>
            </w:r>
          </w:p>
        </w:tc>
        <w:tc>
          <w:tcPr>
            <w:tcW w:w="8237" w:type="dxa"/>
            <w:gridSpan w:val="4"/>
            <w:shd w:val="clear" w:color="auto" w:fill="E0E9F4"/>
            <w:tcMar>
              <w:top w:w="80" w:type="dxa"/>
              <w:left w:w="80" w:type="dxa"/>
              <w:bottom w:w="80" w:type="dxa"/>
              <w:right w:w="113" w:type="dxa"/>
            </w:tcMar>
            <w:vAlign w:val="center"/>
          </w:tcPr>
          <w:p w14:paraId="628D1776" w14:textId="5F67E5EC" w:rsidR="00FB0C86" w:rsidRPr="0053360F" w:rsidRDefault="00FB0C86" w:rsidP="001C5A6B">
            <w:pPr>
              <w:pStyle w:val="BasicParagraph"/>
              <w:suppressAutoHyphens/>
              <w:ind w:left="142"/>
              <w:rPr>
                <w:rFonts w:ascii="Calibri Light" w:hAnsi="Calibri Light"/>
                <w:lang w:val="en-150"/>
              </w:rPr>
            </w:pP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Windows Server 2012 </w:t>
            </w:r>
            <w:r w:rsidR="00956A14"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or newer with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IIS 7.5 a</w:t>
            </w:r>
            <w:r w:rsidR="00956A14"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nd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.NET 4.5.2 </w:t>
            </w:r>
            <w:r w:rsidR="00956A14"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or newer</w:t>
            </w:r>
          </w:p>
        </w:tc>
      </w:tr>
      <w:tr w:rsidR="00FB0C86" w:rsidRPr="0053360F" w14:paraId="7F165D05" w14:textId="77777777" w:rsidTr="00B11DD0">
        <w:trPr>
          <w:trHeight w:val="550"/>
        </w:trPr>
        <w:tc>
          <w:tcPr>
            <w:tcW w:w="1673" w:type="dxa"/>
            <w:shd w:val="clear" w:color="auto" w:fill="F3F7FB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35D1B325" w14:textId="3F6CF2B2" w:rsidR="00FB0C86" w:rsidRPr="00D3641A" w:rsidRDefault="00D3641A" w:rsidP="001C5A6B">
            <w:pPr>
              <w:pStyle w:val="BasicParagraph"/>
              <w:suppressAutoHyphens/>
              <w:ind w:left="113"/>
              <w:rPr>
                <w:lang w:val="en-US"/>
              </w:rPr>
            </w:pPr>
            <w:r>
              <w:rPr>
                <w:rFonts w:ascii="Calibri Light" w:hAnsi="Calibri Light" w:cs="Etelka Thin"/>
                <w:sz w:val="18"/>
                <w:szCs w:val="18"/>
                <w:lang w:val="en-US"/>
              </w:rPr>
              <w:t>Database type and version</w:t>
            </w:r>
          </w:p>
        </w:tc>
        <w:tc>
          <w:tcPr>
            <w:tcW w:w="2745" w:type="dxa"/>
            <w:gridSpan w:val="2"/>
            <w:shd w:val="clear" w:color="auto" w:fill="F3F7FB"/>
            <w:tcMar>
              <w:top w:w="80" w:type="dxa"/>
              <w:left w:w="80" w:type="dxa"/>
              <w:bottom w:w="80" w:type="dxa"/>
              <w:right w:w="113" w:type="dxa"/>
            </w:tcMar>
          </w:tcPr>
          <w:p w14:paraId="48D261F1" w14:textId="25EDD7F2" w:rsidR="00FB0C86" w:rsidRPr="0053360F" w:rsidRDefault="00FB0C86" w:rsidP="001F0271">
            <w:pPr>
              <w:pStyle w:val="BasicParagraph"/>
              <w:suppressAutoHyphens/>
              <w:ind w:left="142"/>
              <w:rPr>
                <w:rFonts w:ascii="Calibri Light" w:hAnsi="Calibri Light"/>
                <w:lang w:val="en-150"/>
              </w:rPr>
            </w:pP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MS SQL Server </w:t>
            </w:r>
            <w:r w:rsidR="00372500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2012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</w:t>
            </w:r>
            <w:r w:rsidR="00956A14"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or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</w:t>
            </w:r>
            <w:r w:rsidR="00956A14"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newer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(</w:t>
            </w:r>
            <w:r w:rsidR="00956A14"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including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MS SQL Express </w:t>
            </w:r>
            <w:r w:rsidR="001E5C08"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editions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); MS SQL Server 2016 </w:t>
            </w:r>
            <w:r w:rsidR="0053360F"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recommended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/</w:t>
            </w:r>
            <w:r w:rsidR="00BF407A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AzureSQL</w:t>
            </w:r>
            <w:proofErr w:type="spellEnd"/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S1 </w:t>
            </w:r>
            <w:r w:rsidR="00D3641A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or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S2</w:t>
            </w:r>
          </w:p>
        </w:tc>
        <w:tc>
          <w:tcPr>
            <w:tcW w:w="2702" w:type="dxa"/>
            <w:shd w:val="clear" w:color="auto" w:fill="F3F7FB"/>
            <w:vAlign w:val="center"/>
          </w:tcPr>
          <w:p w14:paraId="4A0429AD" w14:textId="2F13440F" w:rsidR="00FB0C86" w:rsidRPr="0053360F" w:rsidRDefault="00FB0C86" w:rsidP="001C5A6B">
            <w:pPr>
              <w:pStyle w:val="BasicParagraph"/>
              <w:suppressAutoHyphens/>
              <w:ind w:left="142"/>
              <w:rPr>
                <w:rFonts w:ascii="Calibri Light" w:hAnsi="Calibri Light"/>
                <w:lang w:val="en-150"/>
              </w:rPr>
            </w:pP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MS SQL Server </w:t>
            </w:r>
            <w:r w:rsidR="00372500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2012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</w:t>
            </w:r>
            <w:r w:rsidR="00D3641A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or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</w:t>
            </w:r>
            <w:r w:rsidR="00D3641A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newer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; MS SQL Server 2016 </w:t>
            </w:r>
            <w:r w:rsidR="001F0271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recommended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/ </w:t>
            </w:r>
            <w:proofErr w:type="spellStart"/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AzureSQL</w:t>
            </w:r>
            <w:proofErr w:type="spellEnd"/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S2 </w:t>
            </w:r>
            <w:r w:rsidR="001F0271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or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S3</w:t>
            </w:r>
          </w:p>
        </w:tc>
        <w:tc>
          <w:tcPr>
            <w:tcW w:w="2790" w:type="dxa"/>
            <w:shd w:val="clear" w:color="auto" w:fill="F3F7FB"/>
            <w:vAlign w:val="center"/>
          </w:tcPr>
          <w:p w14:paraId="1CBFA47F" w14:textId="654B5119" w:rsidR="00FB0C86" w:rsidRPr="0053360F" w:rsidRDefault="00FB0C86" w:rsidP="001C5A6B">
            <w:pPr>
              <w:pStyle w:val="BasicParagraph"/>
              <w:suppressAutoHyphens/>
              <w:ind w:left="142"/>
              <w:rPr>
                <w:rFonts w:ascii="Calibri Light" w:hAnsi="Calibri Light"/>
                <w:lang w:val="en-150"/>
              </w:rPr>
            </w:pP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MS SQL Server </w:t>
            </w:r>
            <w:r w:rsidR="00583B64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2012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</w:t>
            </w:r>
            <w:r w:rsidR="00B11DD0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or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</w:t>
            </w:r>
            <w:r w:rsidR="00B11DD0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newer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; MS SQL Server 2016 </w:t>
            </w:r>
            <w:r w:rsidR="00B11DD0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recommended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/ </w:t>
            </w:r>
            <w:proofErr w:type="spellStart"/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AzureSQL</w:t>
            </w:r>
            <w:proofErr w:type="spellEnd"/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S4, S6 </w:t>
            </w:r>
            <w:r w:rsidR="00B11DD0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or</w:t>
            </w:r>
            <w:r w:rsidRPr="0053360F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P1</w:t>
            </w:r>
          </w:p>
        </w:tc>
      </w:tr>
    </w:tbl>
    <w:p w14:paraId="6AECDC4D" w14:textId="6B14DF71" w:rsidR="001B52F7" w:rsidRDefault="00CD100B" w:rsidP="001B52F7">
      <w:pPr>
        <w:pStyle w:val="SafeticaParagraph"/>
        <w:spacing w:before="0"/>
        <w:rPr>
          <w:lang w:val="en-US"/>
        </w:rPr>
      </w:pPr>
      <w:r>
        <w:rPr>
          <w:lang w:val="en-US"/>
        </w:rPr>
        <w:lastRenderedPageBreak/>
        <w:t>Two</w:t>
      </w:r>
      <w:r w:rsidR="001B52F7">
        <w:rPr>
          <w:lang w:val="en-US"/>
        </w:rPr>
        <w:t xml:space="preserve"> server</w:t>
      </w:r>
      <w:r>
        <w:rPr>
          <w:lang w:val="en-US"/>
        </w:rPr>
        <w:t>s</w:t>
      </w:r>
      <w:r w:rsidR="001B52F7">
        <w:rPr>
          <w:lang w:val="en-US"/>
        </w:rPr>
        <w:t xml:space="preserve"> for Safetica Management Service and SQL database:</w:t>
      </w:r>
    </w:p>
    <w:tbl>
      <w:tblPr>
        <w:tblW w:w="9910" w:type="dxa"/>
        <w:tblInd w:w="170" w:type="dxa"/>
        <w:tblBorders>
          <w:insideV w:val="single" w:sz="6" w:space="0" w:color="FFFFFF" w:themeColor="background1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73"/>
        <w:gridCol w:w="2117"/>
        <w:gridCol w:w="1980"/>
        <w:gridCol w:w="21"/>
        <w:gridCol w:w="2049"/>
        <w:gridCol w:w="2070"/>
      </w:tblGrid>
      <w:tr w:rsidR="00E2428C" w:rsidRPr="00E2428C" w14:paraId="774D06A9" w14:textId="77777777" w:rsidTr="001C5A6B">
        <w:trPr>
          <w:trHeight w:val="22"/>
        </w:trPr>
        <w:tc>
          <w:tcPr>
            <w:tcW w:w="1673" w:type="dxa"/>
            <w:shd w:val="clear" w:color="auto" w:fill="E0E9F4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2E868759" w14:textId="208C6ED9" w:rsidR="00E2428C" w:rsidRPr="00E2428C" w:rsidRDefault="00E2428C" w:rsidP="001C5A6B">
            <w:pPr>
              <w:pStyle w:val="BasicParagraph"/>
              <w:suppressAutoHyphens/>
              <w:ind w:left="113"/>
              <w:rPr>
                <w:lang w:val="en-US"/>
              </w:rPr>
            </w:pPr>
            <w:r>
              <w:rPr>
                <w:rFonts w:ascii="Calibri Light" w:hAnsi="Calibri Light" w:cs="Etelka Thin"/>
                <w:sz w:val="18"/>
                <w:szCs w:val="18"/>
                <w:lang w:val="en-US"/>
              </w:rPr>
              <w:t>Seats</w:t>
            </w:r>
          </w:p>
        </w:tc>
        <w:tc>
          <w:tcPr>
            <w:tcW w:w="4097" w:type="dxa"/>
            <w:gridSpan w:val="2"/>
            <w:shd w:val="clear" w:color="auto" w:fill="E0E9F4"/>
            <w:tcMar>
              <w:top w:w="80" w:type="dxa"/>
              <w:left w:w="80" w:type="dxa"/>
              <w:bottom w:w="80" w:type="dxa"/>
              <w:right w:w="113" w:type="dxa"/>
            </w:tcMar>
          </w:tcPr>
          <w:p w14:paraId="7A033433" w14:textId="4CE50C15" w:rsidR="00E2428C" w:rsidRPr="00E2428C" w:rsidRDefault="00E2428C" w:rsidP="001C5A6B">
            <w:pPr>
              <w:pStyle w:val="BasicParagraph"/>
              <w:suppressAutoHyphens/>
              <w:ind w:left="142"/>
              <w:jc w:val="center"/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</w:pPr>
            <w:r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Up to</w:t>
            </w:r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5000</w:t>
            </w:r>
          </w:p>
        </w:tc>
        <w:tc>
          <w:tcPr>
            <w:tcW w:w="4140" w:type="dxa"/>
            <w:gridSpan w:val="3"/>
            <w:shd w:val="clear" w:color="auto" w:fill="E0E9F4"/>
          </w:tcPr>
          <w:p w14:paraId="67F684AE" w14:textId="1FA5C5F3" w:rsidR="00E2428C" w:rsidRPr="00E2428C" w:rsidRDefault="00E2428C" w:rsidP="001C5A6B">
            <w:pPr>
              <w:pStyle w:val="BasicParagraph"/>
              <w:suppressAutoHyphens/>
              <w:ind w:left="142"/>
              <w:jc w:val="center"/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</w:pPr>
            <w:r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Up to</w:t>
            </w:r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10000</w:t>
            </w:r>
          </w:p>
        </w:tc>
      </w:tr>
      <w:tr w:rsidR="00E2428C" w:rsidRPr="00E2428C" w14:paraId="6BA1600D" w14:textId="77777777" w:rsidTr="001C5A6B">
        <w:trPr>
          <w:trHeight w:val="22"/>
        </w:trPr>
        <w:tc>
          <w:tcPr>
            <w:tcW w:w="1673" w:type="dxa"/>
            <w:shd w:val="clear" w:color="auto" w:fill="E0E9F4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61058079" w14:textId="77777777" w:rsidR="00E2428C" w:rsidRPr="00E2428C" w:rsidRDefault="00E2428C" w:rsidP="001C5A6B">
            <w:pPr>
              <w:pStyle w:val="BasicParagraph"/>
              <w:suppressAutoHyphens/>
              <w:ind w:left="113"/>
              <w:rPr>
                <w:rFonts w:ascii="Calibri Light" w:hAnsi="Calibri Light" w:cs="Etelka Thin"/>
                <w:sz w:val="18"/>
                <w:szCs w:val="18"/>
                <w:lang w:val="en-150"/>
              </w:rPr>
            </w:pPr>
          </w:p>
        </w:tc>
        <w:tc>
          <w:tcPr>
            <w:tcW w:w="2117" w:type="dxa"/>
            <w:shd w:val="clear" w:color="auto" w:fill="E0E9F4"/>
            <w:tcMar>
              <w:top w:w="80" w:type="dxa"/>
              <w:left w:w="80" w:type="dxa"/>
              <w:bottom w:w="80" w:type="dxa"/>
              <w:right w:w="113" w:type="dxa"/>
            </w:tcMar>
          </w:tcPr>
          <w:p w14:paraId="2B1E7E32" w14:textId="7DDA9D5A" w:rsidR="00E2428C" w:rsidRPr="00E2428C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</w:pPr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Server </w:t>
            </w:r>
            <w:r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for</w:t>
            </w:r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SMS</w:t>
            </w:r>
          </w:p>
        </w:tc>
        <w:tc>
          <w:tcPr>
            <w:tcW w:w="1980" w:type="dxa"/>
            <w:shd w:val="clear" w:color="auto" w:fill="E0E9F4"/>
          </w:tcPr>
          <w:p w14:paraId="4BDC0EA4" w14:textId="3ABAC31D" w:rsidR="00E2428C" w:rsidRPr="00E2428C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</w:pPr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Server </w:t>
            </w:r>
            <w:r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for</w:t>
            </w:r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SQL </w:t>
            </w:r>
            <w:proofErr w:type="spellStart"/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datab</w:t>
            </w:r>
            <w:r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ase</w:t>
            </w:r>
            <w:proofErr w:type="spellEnd"/>
          </w:p>
        </w:tc>
        <w:tc>
          <w:tcPr>
            <w:tcW w:w="2070" w:type="dxa"/>
            <w:gridSpan w:val="2"/>
            <w:shd w:val="clear" w:color="auto" w:fill="E0E9F4"/>
          </w:tcPr>
          <w:p w14:paraId="542A988C" w14:textId="0F25A80C" w:rsidR="00E2428C" w:rsidRPr="00E2428C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</w:pPr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Server </w:t>
            </w:r>
            <w:r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for</w:t>
            </w:r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SMS</w:t>
            </w:r>
          </w:p>
        </w:tc>
        <w:tc>
          <w:tcPr>
            <w:tcW w:w="2070" w:type="dxa"/>
            <w:shd w:val="clear" w:color="auto" w:fill="E0E9F4"/>
          </w:tcPr>
          <w:p w14:paraId="012B0D14" w14:textId="143F94C3" w:rsidR="00E2428C" w:rsidRPr="00E2428C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</w:pPr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Server </w:t>
            </w:r>
            <w:r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for</w:t>
            </w:r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SQL </w:t>
            </w:r>
            <w:r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database</w:t>
            </w:r>
          </w:p>
        </w:tc>
      </w:tr>
      <w:tr w:rsidR="00E2428C" w:rsidRPr="00E2428C" w14:paraId="33F36488" w14:textId="77777777" w:rsidTr="001C5A6B">
        <w:trPr>
          <w:trHeight w:val="22"/>
        </w:trPr>
        <w:tc>
          <w:tcPr>
            <w:tcW w:w="1673" w:type="dxa"/>
            <w:shd w:val="clear" w:color="auto" w:fill="F3F7FB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28EEBDDF" w14:textId="663ACC09" w:rsidR="00E2428C" w:rsidRPr="00E2428C" w:rsidRDefault="00E2428C" w:rsidP="001C5A6B">
            <w:pPr>
              <w:pStyle w:val="BasicParagraph"/>
              <w:suppressAutoHyphens/>
              <w:ind w:left="113"/>
              <w:rPr>
                <w:lang w:val="en-150"/>
              </w:rPr>
            </w:pPr>
            <w:proofErr w:type="spellStart"/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>Proces</w:t>
            </w:r>
            <w:proofErr w:type="spellEnd"/>
            <w:r>
              <w:rPr>
                <w:rFonts w:ascii="Calibri Light" w:hAnsi="Calibri Light" w:cs="Etelka Thin"/>
                <w:sz w:val="18"/>
                <w:szCs w:val="18"/>
                <w:lang w:val="en-US"/>
              </w:rPr>
              <w:t>s</w:t>
            </w: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>or</w:t>
            </w:r>
          </w:p>
        </w:tc>
        <w:tc>
          <w:tcPr>
            <w:tcW w:w="2117" w:type="dxa"/>
            <w:shd w:val="clear" w:color="auto" w:fill="F3F7FB"/>
            <w:tcMar>
              <w:top w:w="80" w:type="dxa"/>
              <w:left w:w="80" w:type="dxa"/>
              <w:bottom w:w="80" w:type="dxa"/>
              <w:right w:w="113" w:type="dxa"/>
            </w:tcMar>
          </w:tcPr>
          <w:p w14:paraId="69F6EFA6" w14:textId="1550A924" w:rsidR="00E2428C" w:rsidRPr="00E2428C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/>
                <w:lang w:val="en-150"/>
              </w:rPr>
            </w:pP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>8-</w:t>
            </w:r>
            <w:r>
              <w:rPr>
                <w:rFonts w:ascii="Calibri Light" w:hAnsi="Calibri Light" w:cs="Etelka Thin"/>
                <w:sz w:val="18"/>
                <w:szCs w:val="18"/>
                <w:lang w:val="en-US"/>
              </w:rPr>
              <w:t>core</w:t>
            </w: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 </w:t>
            </w:r>
          </w:p>
        </w:tc>
        <w:tc>
          <w:tcPr>
            <w:tcW w:w="1980" w:type="dxa"/>
            <w:shd w:val="clear" w:color="auto" w:fill="F3F7FB"/>
          </w:tcPr>
          <w:p w14:paraId="415492C3" w14:textId="05859BE1" w:rsidR="00E2428C" w:rsidRPr="00E2428C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US"/>
              </w:rPr>
            </w:pP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>8-</w:t>
            </w:r>
            <w:r>
              <w:rPr>
                <w:rFonts w:ascii="Calibri Light" w:hAnsi="Calibri Light" w:cs="Etelka Thin"/>
                <w:sz w:val="18"/>
                <w:szCs w:val="18"/>
                <w:lang w:val="en-US"/>
              </w:rPr>
              <w:t>core</w:t>
            </w:r>
          </w:p>
        </w:tc>
        <w:tc>
          <w:tcPr>
            <w:tcW w:w="2070" w:type="dxa"/>
            <w:gridSpan w:val="2"/>
            <w:shd w:val="clear" w:color="auto" w:fill="F3F7FB"/>
          </w:tcPr>
          <w:p w14:paraId="648F2C69" w14:textId="40AF99CA" w:rsidR="00E2428C" w:rsidRPr="00977992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/>
                <w:lang w:val="en-US"/>
              </w:rPr>
            </w:pP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>8-</w:t>
            </w:r>
            <w:r w:rsidR="00977992">
              <w:rPr>
                <w:rFonts w:ascii="Calibri Light" w:hAnsi="Calibri Light" w:cs="Etelka Thin"/>
                <w:sz w:val="18"/>
                <w:szCs w:val="18"/>
                <w:lang w:val="en-US"/>
              </w:rPr>
              <w:t>core</w:t>
            </w:r>
          </w:p>
        </w:tc>
        <w:tc>
          <w:tcPr>
            <w:tcW w:w="2070" w:type="dxa"/>
            <w:shd w:val="clear" w:color="auto" w:fill="F3F7FB"/>
          </w:tcPr>
          <w:p w14:paraId="63A7B5B9" w14:textId="7C4D4469" w:rsidR="00E2428C" w:rsidRPr="00977992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US"/>
              </w:rPr>
            </w:pP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>8-</w:t>
            </w:r>
            <w:r w:rsidR="00977992">
              <w:rPr>
                <w:rFonts w:ascii="Calibri Light" w:hAnsi="Calibri Light" w:cs="Etelka Thin"/>
                <w:sz w:val="18"/>
                <w:szCs w:val="18"/>
                <w:lang w:val="en-US"/>
              </w:rPr>
              <w:t>core</w:t>
            </w:r>
          </w:p>
        </w:tc>
      </w:tr>
      <w:tr w:rsidR="00E2428C" w:rsidRPr="00E2428C" w14:paraId="72F11F65" w14:textId="77777777" w:rsidTr="001C5A6B">
        <w:trPr>
          <w:trHeight w:val="29"/>
        </w:trPr>
        <w:tc>
          <w:tcPr>
            <w:tcW w:w="1673" w:type="dxa"/>
            <w:shd w:val="clear" w:color="auto" w:fill="E0E9F4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1B648595" w14:textId="77777777" w:rsidR="00E2428C" w:rsidRPr="00E2428C" w:rsidRDefault="00E2428C" w:rsidP="001C5A6B">
            <w:pPr>
              <w:pStyle w:val="SafeticaImageLabel"/>
              <w:spacing w:before="120"/>
              <w:ind w:left="113"/>
              <w:rPr>
                <w:lang w:val="en-150"/>
              </w:rPr>
            </w:pPr>
            <w:r w:rsidRPr="00E2428C">
              <w:rPr>
                <w:lang w:val="en-150"/>
              </w:rPr>
              <w:t>RAM</w:t>
            </w:r>
          </w:p>
        </w:tc>
        <w:tc>
          <w:tcPr>
            <w:tcW w:w="2117" w:type="dxa"/>
            <w:shd w:val="clear" w:color="auto" w:fill="E0E9F4"/>
            <w:tcMar>
              <w:top w:w="80" w:type="dxa"/>
              <w:left w:w="80" w:type="dxa"/>
              <w:bottom w:w="80" w:type="dxa"/>
              <w:right w:w="113" w:type="dxa"/>
            </w:tcMar>
          </w:tcPr>
          <w:p w14:paraId="7A65663D" w14:textId="77777777" w:rsidR="00E2428C" w:rsidRPr="00E2428C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/>
                <w:lang w:val="en-150"/>
              </w:rPr>
            </w:pP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>16GB</w:t>
            </w:r>
          </w:p>
        </w:tc>
        <w:tc>
          <w:tcPr>
            <w:tcW w:w="1980" w:type="dxa"/>
            <w:shd w:val="clear" w:color="auto" w:fill="E0E9F4"/>
          </w:tcPr>
          <w:p w14:paraId="1F102C72" w14:textId="77777777" w:rsidR="00E2428C" w:rsidRPr="00E2428C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150"/>
              </w:rPr>
            </w:pP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>32GB</w:t>
            </w:r>
          </w:p>
        </w:tc>
        <w:tc>
          <w:tcPr>
            <w:tcW w:w="2070" w:type="dxa"/>
            <w:gridSpan w:val="2"/>
            <w:shd w:val="clear" w:color="auto" w:fill="E0E9F4"/>
          </w:tcPr>
          <w:p w14:paraId="4A85D5AC" w14:textId="77777777" w:rsidR="00E2428C" w:rsidRPr="00E2428C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150"/>
              </w:rPr>
            </w:pP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>32GB</w:t>
            </w:r>
          </w:p>
        </w:tc>
        <w:tc>
          <w:tcPr>
            <w:tcW w:w="2070" w:type="dxa"/>
            <w:shd w:val="clear" w:color="auto" w:fill="E0E9F4"/>
          </w:tcPr>
          <w:p w14:paraId="0B631389" w14:textId="77777777" w:rsidR="00E2428C" w:rsidRPr="00E2428C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150"/>
              </w:rPr>
            </w:pP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>32+GB</w:t>
            </w:r>
          </w:p>
        </w:tc>
      </w:tr>
      <w:tr w:rsidR="00E2428C" w:rsidRPr="00E2428C" w14:paraId="0AD90A88" w14:textId="77777777" w:rsidTr="001C5A6B">
        <w:trPr>
          <w:trHeight w:val="22"/>
        </w:trPr>
        <w:tc>
          <w:tcPr>
            <w:tcW w:w="1673" w:type="dxa"/>
            <w:shd w:val="clear" w:color="auto" w:fill="F3F7FB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274E617A" w14:textId="36F45529" w:rsidR="00E2428C" w:rsidRPr="00E2428C" w:rsidRDefault="00724DD3" w:rsidP="001C5A6B">
            <w:pPr>
              <w:pStyle w:val="BasicParagraph"/>
              <w:suppressAutoHyphens/>
              <w:spacing w:before="120"/>
              <w:ind w:left="113"/>
              <w:rPr>
                <w:lang w:val="en-150"/>
              </w:rPr>
            </w:pPr>
            <w:r>
              <w:rPr>
                <w:rFonts w:ascii="Calibri Light" w:hAnsi="Calibri Light" w:cs="Etelka Thin"/>
                <w:sz w:val="18"/>
                <w:szCs w:val="18"/>
                <w:lang w:val="en-US"/>
              </w:rPr>
              <w:t>Hard drive</w:t>
            </w:r>
            <w:r w:rsidR="00E2428C"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>**</w:t>
            </w:r>
          </w:p>
        </w:tc>
        <w:tc>
          <w:tcPr>
            <w:tcW w:w="2117" w:type="dxa"/>
            <w:shd w:val="clear" w:color="auto" w:fill="F3F7FB"/>
            <w:tcMar>
              <w:top w:w="80" w:type="dxa"/>
              <w:left w:w="80" w:type="dxa"/>
              <w:bottom w:w="80" w:type="dxa"/>
              <w:right w:w="113" w:type="dxa"/>
            </w:tcMar>
          </w:tcPr>
          <w:p w14:paraId="04FE3B7F" w14:textId="0574E2D3" w:rsidR="00E2428C" w:rsidRPr="00E2428C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/>
                <w:lang w:val="en-150"/>
              </w:rPr>
            </w:pP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100GB </w:t>
            </w:r>
            <w:r w:rsidR="00724DD3">
              <w:rPr>
                <w:rFonts w:ascii="Calibri Light" w:hAnsi="Calibri Light" w:cs="Etelka Thin"/>
                <w:sz w:val="18"/>
                <w:szCs w:val="18"/>
                <w:lang w:val="en-US"/>
              </w:rPr>
              <w:t>free space</w:t>
            </w: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 (SSD)</w:t>
            </w:r>
          </w:p>
        </w:tc>
        <w:tc>
          <w:tcPr>
            <w:tcW w:w="1980" w:type="dxa"/>
            <w:shd w:val="clear" w:color="auto" w:fill="F3F7FB"/>
          </w:tcPr>
          <w:p w14:paraId="283D3721" w14:textId="0A1FF608" w:rsidR="00E2428C" w:rsidRPr="00E2428C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150"/>
              </w:rPr>
            </w:pP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1TB+ </w:t>
            </w:r>
            <w:r w:rsidR="00724DD3">
              <w:rPr>
                <w:rFonts w:ascii="Calibri Light" w:hAnsi="Calibri Light" w:cs="Etelka Thin"/>
                <w:sz w:val="18"/>
                <w:szCs w:val="18"/>
                <w:lang w:val="en-US"/>
              </w:rPr>
              <w:t>free space</w:t>
            </w: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 (SSD </w:t>
            </w:r>
            <w:r w:rsidR="00724DD3">
              <w:rPr>
                <w:rFonts w:ascii="Calibri Light" w:hAnsi="Calibri Light" w:cs="Etelka Thin"/>
                <w:sz w:val="18"/>
                <w:szCs w:val="18"/>
                <w:lang w:val="en-US"/>
              </w:rPr>
              <w:t>or</w:t>
            </w: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 15k+ HDD </w:t>
            </w:r>
            <w:r w:rsidR="00724DD3">
              <w:rPr>
                <w:rFonts w:ascii="Calibri Light" w:hAnsi="Calibri Light" w:cs="Etelka Thin"/>
                <w:sz w:val="18"/>
                <w:szCs w:val="18"/>
                <w:lang w:val="en-US"/>
              </w:rPr>
              <w:t>in</w:t>
            </w: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 RAID </w:t>
            </w:r>
            <w:r w:rsidR="00724DD3">
              <w:rPr>
                <w:rFonts w:ascii="Calibri Light" w:hAnsi="Calibri Light" w:cs="Etelka Thin"/>
                <w:sz w:val="18"/>
                <w:szCs w:val="18"/>
                <w:lang w:val="en-US"/>
              </w:rPr>
              <w:t>configuration</w:t>
            </w: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>)</w:t>
            </w:r>
          </w:p>
        </w:tc>
        <w:tc>
          <w:tcPr>
            <w:tcW w:w="2070" w:type="dxa"/>
            <w:gridSpan w:val="2"/>
            <w:shd w:val="clear" w:color="auto" w:fill="F3F7FB"/>
          </w:tcPr>
          <w:p w14:paraId="4F78A51C" w14:textId="2F50596E" w:rsidR="00E2428C" w:rsidRPr="00E2428C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/>
                <w:lang w:val="en-150"/>
              </w:rPr>
            </w:pP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100GB </w:t>
            </w:r>
            <w:r w:rsidR="008570BC">
              <w:rPr>
                <w:rFonts w:ascii="Calibri Light" w:hAnsi="Calibri Light" w:cs="Etelka Thin"/>
                <w:sz w:val="18"/>
                <w:szCs w:val="18"/>
                <w:lang w:val="en-US"/>
              </w:rPr>
              <w:t>free space</w:t>
            </w: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 (SSD)</w:t>
            </w:r>
          </w:p>
        </w:tc>
        <w:tc>
          <w:tcPr>
            <w:tcW w:w="2070" w:type="dxa"/>
            <w:shd w:val="clear" w:color="auto" w:fill="F3F7FB"/>
          </w:tcPr>
          <w:p w14:paraId="6262FEE2" w14:textId="71049D14" w:rsidR="00E2428C" w:rsidRPr="00E2428C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150"/>
              </w:rPr>
            </w:pP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1TB+ </w:t>
            </w:r>
            <w:r w:rsidR="008570BC">
              <w:rPr>
                <w:rFonts w:ascii="Calibri Light" w:hAnsi="Calibri Light" w:cs="Etelka Thin"/>
                <w:sz w:val="18"/>
                <w:szCs w:val="18"/>
                <w:lang w:val="en-US"/>
              </w:rPr>
              <w:t>free space</w:t>
            </w: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 (SSD </w:t>
            </w:r>
            <w:r w:rsidR="008570BC">
              <w:rPr>
                <w:rFonts w:ascii="Calibri Light" w:hAnsi="Calibri Light" w:cs="Etelka Thin"/>
                <w:sz w:val="18"/>
                <w:szCs w:val="18"/>
                <w:lang w:val="en-US"/>
              </w:rPr>
              <w:t>or</w:t>
            </w: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 15k+ HDD </w:t>
            </w:r>
            <w:r w:rsidR="008570BC">
              <w:rPr>
                <w:rFonts w:ascii="Calibri Light" w:hAnsi="Calibri Light" w:cs="Etelka Thin"/>
                <w:sz w:val="18"/>
                <w:szCs w:val="18"/>
                <w:lang w:val="en-US"/>
              </w:rPr>
              <w:t>in</w:t>
            </w: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 RAID </w:t>
            </w:r>
            <w:r w:rsidR="008570BC">
              <w:rPr>
                <w:rFonts w:ascii="Calibri Light" w:hAnsi="Calibri Light" w:cs="Etelka Thin"/>
                <w:sz w:val="18"/>
                <w:szCs w:val="18"/>
                <w:lang w:val="en-US"/>
              </w:rPr>
              <w:t>configuration</w:t>
            </w:r>
            <w:r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>)</w:t>
            </w:r>
          </w:p>
        </w:tc>
      </w:tr>
      <w:tr w:rsidR="00E2428C" w:rsidRPr="00E2428C" w14:paraId="56861B5F" w14:textId="77777777" w:rsidTr="001C5A6B">
        <w:trPr>
          <w:trHeight w:val="72"/>
        </w:trPr>
        <w:tc>
          <w:tcPr>
            <w:tcW w:w="1673" w:type="dxa"/>
            <w:shd w:val="clear" w:color="auto" w:fill="E0E9F4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4375C27F" w14:textId="3223F492" w:rsidR="00E2428C" w:rsidRPr="009D7F0B" w:rsidRDefault="009D7F0B" w:rsidP="001C5A6B">
            <w:pPr>
              <w:pStyle w:val="BasicParagraph"/>
              <w:suppressAutoHyphens/>
              <w:ind w:left="113"/>
              <w:rPr>
                <w:lang w:val="en-US"/>
              </w:rPr>
            </w:pPr>
            <w:r>
              <w:rPr>
                <w:rFonts w:ascii="Calibri Light" w:hAnsi="Calibri Light" w:cs="Etelka Thin"/>
                <w:sz w:val="18"/>
                <w:szCs w:val="18"/>
                <w:lang w:val="en-US"/>
              </w:rPr>
              <w:t>Operating</w:t>
            </w:r>
            <w:r w:rsidR="00E2428C"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 </w:t>
            </w:r>
            <w:proofErr w:type="spellStart"/>
            <w:r w:rsidR="00E2428C" w:rsidRPr="00E2428C">
              <w:rPr>
                <w:rFonts w:ascii="Calibri Light" w:hAnsi="Calibri Light" w:cs="Etelka Thin"/>
                <w:sz w:val="18"/>
                <w:szCs w:val="18"/>
                <w:lang w:val="en-150"/>
              </w:rPr>
              <w:t>sy</w:t>
            </w:r>
            <w:proofErr w:type="spellEnd"/>
            <w:r>
              <w:rPr>
                <w:rFonts w:ascii="Calibri Light" w:hAnsi="Calibri Light" w:cs="Etelka Thin"/>
                <w:sz w:val="18"/>
                <w:szCs w:val="18"/>
                <w:lang w:val="en-US"/>
              </w:rPr>
              <w:t>stem</w:t>
            </w:r>
          </w:p>
        </w:tc>
        <w:tc>
          <w:tcPr>
            <w:tcW w:w="8237" w:type="dxa"/>
            <w:gridSpan w:val="5"/>
            <w:shd w:val="clear" w:color="auto" w:fill="E0E9F4"/>
          </w:tcPr>
          <w:p w14:paraId="17B359BB" w14:textId="15732B17" w:rsidR="00E2428C" w:rsidRPr="009D7F0B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</w:pPr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Windows Server 2012 </w:t>
            </w:r>
            <w:r w:rsidR="009D7F0B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or newer</w:t>
            </w:r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</w:t>
            </w:r>
            <w:r w:rsidR="009D7F0B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with</w:t>
            </w:r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IIS 7.5 a</w:t>
            </w:r>
            <w:proofErr w:type="spellStart"/>
            <w:r w:rsidR="009D7F0B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nd</w:t>
            </w:r>
            <w:proofErr w:type="spellEnd"/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.NET 4.5.2 </w:t>
            </w:r>
            <w:r w:rsidR="009D7F0B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or newer</w:t>
            </w:r>
          </w:p>
        </w:tc>
      </w:tr>
      <w:tr w:rsidR="00E2428C" w:rsidRPr="00E2428C" w14:paraId="07E99C00" w14:textId="77777777" w:rsidTr="001C5A6B">
        <w:trPr>
          <w:trHeight w:val="550"/>
        </w:trPr>
        <w:tc>
          <w:tcPr>
            <w:tcW w:w="1673" w:type="dxa"/>
            <w:shd w:val="clear" w:color="auto" w:fill="F3F7FB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71D4ED71" w14:textId="504113F8" w:rsidR="00E2428C" w:rsidRPr="00E2428C" w:rsidRDefault="00FD45C3" w:rsidP="001C5A6B">
            <w:pPr>
              <w:pStyle w:val="BasicParagraph"/>
              <w:suppressAutoHyphens/>
              <w:ind w:left="113"/>
              <w:rPr>
                <w:lang w:val="en-150"/>
              </w:rPr>
            </w:pPr>
            <w:r>
              <w:rPr>
                <w:rFonts w:ascii="Calibri Light" w:hAnsi="Calibri Light" w:cs="Etelka Thin"/>
                <w:sz w:val="18"/>
                <w:szCs w:val="18"/>
                <w:lang w:val="en-US"/>
              </w:rPr>
              <w:t>Database type and version</w:t>
            </w:r>
          </w:p>
        </w:tc>
        <w:tc>
          <w:tcPr>
            <w:tcW w:w="4118" w:type="dxa"/>
            <w:gridSpan w:val="3"/>
            <w:shd w:val="clear" w:color="auto" w:fill="F3F7FB"/>
          </w:tcPr>
          <w:p w14:paraId="10A5F167" w14:textId="5655C1B8" w:rsidR="00E2428C" w:rsidRPr="00E2428C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</w:pPr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MS SQL Server 2016 </w:t>
            </w:r>
            <w:r w:rsidR="00FD45C3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recommended</w:t>
            </w:r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/ </w:t>
            </w:r>
            <w:proofErr w:type="spellStart"/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AzureSQL</w:t>
            </w:r>
            <w:proofErr w:type="spellEnd"/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DTU (P4), </w:t>
            </w:r>
            <w:proofErr w:type="spellStart"/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vCore</w:t>
            </w:r>
            <w:proofErr w:type="spellEnd"/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(8 cores)</w:t>
            </w:r>
          </w:p>
        </w:tc>
        <w:tc>
          <w:tcPr>
            <w:tcW w:w="4119" w:type="dxa"/>
            <w:gridSpan w:val="2"/>
            <w:shd w:val="clear" w:color="auto" w:fill="F3F7FB"/>
          </w:tcPr>
          <w:p w14:paraId="492ABEE1" w14:textId="754A3D2D" w:rsidR="00E2428C" w:rsidRPr="00E2428C" w:rsidRDefault="00E2428C" w:rsidP="001C5A6B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</w:pPr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MS SQL Server 2016 </w:t>
            </w:r>
            <w:r w:rsidR="00FD45C3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recommended</w:t>
            </w:r>
            <w:r w:rsidR="00FD45C3"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</w:t>
            </w:r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/ </w:t>
            </w:r>
            <w:proofErr w:type="spellStart"/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AzureSQL</w:t>
            </w:r>
            <w:proofErr w:type="spellEnd"/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DTU (P6), </w:t>
            </w:r>
            <w:proofErr w:type="spellStart"/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>vCore</w:t>
            </w:r>
            <w:proofErr w:type="spellEnd"/>
            <w:r w:rsidRPr="00E2428C">
              <w:rPr>
                <w:rFonts w:ascii="Calibri Light" w:hAnsi="Calibri Light" w:cs="Etelka Thin"/>
                <w:spacing w:val="2"/>
                <w:sz w:val="18"/>
                <w:szCs w:val="18"/>
                <w:lang w:val="en-150"/>
              </w:rPr>
              <w:t xml:space="preserve"> (8 cores)</w:t>
            </w:r>
          </w:p>
        </w:tc>
      </w:tr>
    </w:tbl>
    <w:p w14:paraId="0CC4BAC6" w14:textId="77777777" w:rsidR="001B52F7" w:rsidRDefault="001B52F7" w:rsidP="001B52F7">
      <w:pPr>
        <w:pStyle w:val="SafeticaParagraph"/>
        <w:spacing w:before="0"/>
        <w:rPr>
          <w:lang w:val="en-US"/>
        </w:rPr>
      </w:pPr>
    </w:p>
    <w:p w14:paraId="15E77129" w14:textId="77777777" w:rsidR="001B52F7" w:rsidRDefault="001B52F7" w:rsidP="00A628B4">
      <w:pPr>
        <w:pStyle w:val="SafeticaImageLabel"/>
      </w:pPr>
    </w:p>
    <w:p w14:paraId="48122E84" w14:textId="630D7251" w:rsidR="00A628B4" w:rsidRDefault="00A628B4" w:rsidP="00A628B4">
      <w:pPr>
        <w:pStyle w:val="SafeticaImageLabel"/>
      </w:pPr>
      <w:r>
        <w:t xml:space="preserve">*In order to ensure smooth performance and best experience, we recommend prior consultation of the hardware requirements with our technical consultant  </w:t>
      </w:r>
    </w:p>
    <w:p w14:paraId="7DDD8952" w14:textId="08E59F19" w:rsidR="000220DB" w:rsidRDefault="000220DB" w:rsidP="000220DB">
      <w:pPr>
        <w:pStyle w:val="SafeticaImageLabel"/>
      </w:pPr>
      <w:r>
        <w:t>**Hard Drive requirements take into consideration required space for database and backups</w:t>
      </w:r>
    </w:p>
    <w:p w14:paraId="1C28DFE2" w14:textId="547DF66F" w:rsidR="00405A3D" w:rsidRPr="006B7AF5" w:rsidRDefault="006B7AF5" w:rsidP="006552F4">
      <w:pPr>
        <w:pStyle w:val="SafeticaHeader1"/>
        <w:outlineLvl w:val="0"/>
        <w:rPr>
          <w:lang w:val="en-US"/>
        </w:rPr>
      </w:pPr>
      <w:bookmarkStart w:id="5" w:name="_Toc34309673"/>
      <w:r>
        <w:rPr>
          <w:lang w:val="en-US"/>
        </w:rPr>
        <w:t>O</w:t>
      </w:r>
      <w:r w:rsidR="006552F4">
        <w:rPr>
          <w:lang w:val="en-US"/>
        </w:rPr>
        <w:t>THER REQUIREMENTS</w:t>
      </w:r>
      <w:bookmarkEnd w:id="5"/>
      <w:r w:rsidR="00552269" w:rsidRPr="006B7AF5">
        <w:rPr>
          <w:lang w:val="en-US"/>
        </w:rPr>
        <w:t xml:space="preserve"> </w:t>
      </w:r>
    </w:p>
    <w:p w14:paraId="71858255" w14:textId="31539686" w:rsidR="00405A3D" w:rsidRPr="006B7AF5" w:rsidRDefault="006B7AF5" w:rsidP="00517AB6">
      <w:pPr>
        <w:pStyle w:val="SafeticaParagraph"/>
        <w:rPr>
          <w:lang w:val="en-US"/>
        </w:rPr>
      </w:pPr>
      <w:r w:rsidRPr="006B7AF5">
        <w:rPr>
          <w:lang w:val="en-US"/>
        </w:rPr>
        <w:t>Please prepare the following environment for Proof of Concept implementation:</w:t>
      </w:r>
    </w:p>
    <w:tbl>
      <w:tblPr>
        <w:tblW w:w="9909" w:type="dxa"/>
        <w:tblInd w:w="170" w:type="dxa"/>
        <w:tblBorders>
          <w:insideV w:val="single" w:sz="6" w:space="0" w:color="FFFFFF" w:themeColor="background1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7074"/>
      </w:tblGrid>
      <w:tr w:rsidR="00552269" w:rsidRPr="006B7AF5" w14:paraId="1DD3BC2B" w14:textId="77777777" w:rsidTr="00552269">
        <w:trPr>
          <w:trHeight w:val="18"/>
        </w:trPr>
        <w:tc>
          <w:tcPr>
            <w:tcW w:w="2835" w:type="dxa"/>
            <w:shd w:val="solid" w:color="E0E9F4" w:fill="auto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43E28465" w14:textId="3C650D31" w:rsidR="00552269" w:rsidRPr="006B7AF5" w:rsidRDefault="00545093" w:rsidP="005F7679">
            <w:pPr>
              <w:pStyle w:val="BasicParagraph"/>
              <w:suppressAutoHyphens/>
              <w:ind w:left="113"/>
              <w:rPr>
                <w:lang w:val="en-US"/>
              </w:rPr>
            </w:pPr>
            <w:r>
              <w:rPr>
                <w:rFonts w:ascii="Calibri Light" w:hAnsi="Calibri Light" w:cs="Etelka Thin"/>
                <w:sz w:val="18"/>
                <w:szCs w:val="18"/>
                <w:lang w:val="en-US"/>
              </w:rPr>
              <w:t>Access</w:t>
            </w:r>
          </w:p>
        </w:tc>
        <w:tc>
          <w:tcPr>
            <w:tcW w:w="7074" w:type="dxa"/>
            <w:shd w:val="solid" w:color="E0E9F4" w:fill="auto"/>
            <w:tcMar>
              <w:top w:w="80" w:type="dxa"/>
              <w:left w:w="80" w:type="dxa"/>
              <w:bottom w:w="80" w:type="dxa"/>
              <w:right w:w="113" w:type="dxa"/>
            </w:tcMar>
            <w:vAlign w:val="center"/>
          </w:tcPr>
          <w:p w14:paraId="63FDE1FE" w14:textId="514252E8" w:rsidR="00552269" w:rsidRPr="006B7AF5" w:rsidRDefault="006B7AF5" w:rsidP="005F7679">
            <w:pPr>
              <w:pStyle w:val="BasicParagraph"/>
              <w:suppressAutoHyphens/>
              <w:ind w:left="142"/>
              <w:rPr>
                <w:rFonts w:ascii="Calibri Light" w:hAnsi="Calibri Light"/>
                <w:lang w:val="en-US"/>
              </w:rPr>
            </w:pPr>
            <w:r w:rsidRPr="006B7AF5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Please arrange the local or remote access for all client stations chosen for Proof of Concept implementation.</w:t>
            </w:r>
          </w:p>
        </w:tc>
      </w:tr>
      <w:tr w:rsidR="00552269" w:rsidRPr="006B7AF5" w14:paraId="7D893024" w14:textId="77777777" w:rsidTr="005F7679">
        <w:trPr>
          <w:trHeight w:val="567"/>
        </w:trPr>
        <w:tc>
          <w:tcPr>
            <w:tcW w:w="2835" w:type="dxa"/>
            <w:shd w:val="solid" w:color="F3F7FB" w:fill="auto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5EE690DD" w14:textId="09EE63D6" w:rsidR="00552269" w:rsidRPr="006B7AF5" w:rsidRDefault="00545093" w:rsidP="005F7679">
            <w:pPr>
              <w:pStyle w:val="BasicParagraph"/>
              <w:suppressAutoHyphens/>
              <w:ind w:left="113"/>
              <w:rPr>
                <w:lang w:val="en-US"/>
              </w:rPr>
            </w:pPr>
            <w:r>
              <w:rPr>
                <w:rFonts w:ascii="Calibri Light" w:hAnsi="Calibri Light" w:cs="Etelka Thin"/>
                <w:sz w:val="18"/>
                <w:szCs w:val="18"/>
                <w:lang w:val="en-US"/>
              </w:rPr>
              <w:t>SQL database</w:t>
            </w:r>
          </w:p>
        </w:tc>
        <w:tc>
          <w:tcPr>
            <w:tcW w:w="7074" w:type="dxa"/>
            <w:shd w:val="solid" w:color="F3F7FB" w:fill="auto"/>
            <w:tcMar>
              <w:top w:w="80" w:type="dxa"/>
              <w:left w:w="80" w:type="dxa"/>
              <w:bottom w:w="80" w:type="dxa"/>
              <w:right w:w="113" w:type="dxa"/>
            </w:tcMar>
            <w:vAlign w:val="center"/>
          </w:tcPr>
          <w:p w14:paraId="4225F472" w14:textId="77777777" w:rsidR="006B7AF5" w:rsidRPr="006B7AF5" w:rsidRDefault="006B7AF5" w:rsidP="006B7AF5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</w:pPr>
            <w:r w:rsidRPr="006B7AF5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Please prepare MS SQL in supported version (see above). There is also an option to use MS SQL Express which is part of Safetica Installer.</w:t>
            </w:r>
          </w:p>
          <w:p w14:paraId="451F99C6" w14:textId="77777777" w:rsidR="006B7AF5" w:rsidRPr="006B7AF5" w:rsidRDefault="006B7AF5" w:rsidP="006B7AF5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</w:pPr>
          </w:p>
          <w:p w14:paraId="4E5066EB" w14:textId="26BD14B0" w:rsidR="00552269" w:rsidRPr="006B7AF5" w:rsidRDefault="006B7AF5" w:rsidP="006B7AF5">
            <w:pPr>
              <w:pStyle w:val="BasicParagraph"/>
              <w:suppressAutoHyphens/>
              <w:ind w:left="142"/>
              <w:rPr>
                <w:rFonts w:ascii="Calibri Light" w:hAnsi="Calibri Light"/>
                <w:lang w:val="en-US"/>
              </w:rPr>
            </w:pPr>
            <w:r w:rsidRPr="006B7AF5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lastRenderedPageBreak/>
              <w:t>P</w:t>
            </w:r>
            <w:r w:rsidR="00DB3CB9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lease install .NET framework 4.5.2</w:t>
            </w:r>
            <w:r w:rsidR="00855789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 xml:space="preserve"> </w:t>
            </w:r>
            <w:r w:rsidRPr="006B7AF5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on server station.</w:t>
            </w:r>
          </w:p>
        </w:tc>
      </w:tr>
      <w:tr w:rsidR="00552269" w:rsidRPr="006B7AF5" w14:paraId="151DD57C" w14:textId="77777777" w:rsidTr="005F7679">
        <w:trPr>
          <w:trHeight w:val="567"/>
        </w:trPr>
        <w:tc>
          <w:tcPr>
            <w:tcW w:w="2835" w:type="dxa"/>
            <w:shd w:val="solid" w:color="E0E9F4" w:fill="auto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1308CF10" w14:textId="24889386" w:rsidR="00552269" w:rsidRPr="006B7AF5" w:rsidRDefault="00545093" w:rsidP="00552269">
            <w:pPr>
              <w:pStyle w:val="BasicParagraph"/>
              <w:suppressAutoHyphens/>
              <w:ind w:left="113"/>
              <w:rPr>
                <w:lang w:val="en-US"/>
              </w:rPr>
            </w:pPr>
            <w:r>
              <w:rPr>
                <w:rFonts w:ascii="Calibri Light" w:hAnsi="Calibri Light" w:cs="Etelka Thin"/>
                <w:sz w:val="18"/>
                <w:szCs w:val="18"/>
                <w:lang w:val="en-US"/>
              </w:rPr>
              <w:lastRenderedPageBreak/>
              <w:t>Network</w:t>
            </w:r>
          </w:p>
        </w:tc>
        <w:tc>
          <w:tcPr>
            <w:tcW w:w="7074" w:type="dxa"/>
            <w:shd w:val="solid" w:color="E0E9F4" w:fill="auto"/>
            <w:tcMar>
              <w:top w:w="80" w:type="dxa"/>
              <w:left w:w="80" w:type="dxa"/>
              <w:bottom w:w="80" w:type="dxa"/>
              <w:right w:w="113" w:type="dxa"/>
            </w:tcMar>
            <w:vAlign w:val="center"/>
          </w:tcPr>
          <w:p w14:paraId="19DFC5FF" w14:textId="77777777" w:rsidR="006B7AF5" w:rsidRPr="006B7AF5" w:rsidRDefault="006B7AF5" w:rsidP="006B7AF5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US"/>
              </w:rPr>
            </w:pPr>
            <w:r w:rsidRPr="006B7AF5">
              <w:rPr>
                <w:rFonts w:ascii="Calibri Light" w:hAnsi="Calibri Light" w:cs="Etelka Thin"/>
                <w:sz w:val="18"/>
                <w:szCs w:val="18"/>
                <w:lang w:val="en-US"/>
              </w:rPr>
              <w:t>Stations chosen for installation of Safetica Endpoint Client must be able to connect to the server with Safetica Management Service and to the database server.</w:t>
            </w:r>
          </w:p>
          <w:p w14:paraId="38BB94D0" w14:textId="77777777" w:rsidR="006B7AF5" w:rsidRPr="006B7AF5" w:rsidRDefault="006B7AF5" w:rsidP="006B7AF5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US"/>
              </w:rPr>
            </w:pPr>
          </w:p>
          <w:p w14:paraId="0F48CCDA" w14:textId="77777777" w:rsidR="006B7AF5" w:rsidRPr="006B7AF5" w:rsidRDefault="006B7AF5" w:rsidP="006B7AF5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US"/>
              </w:rPr>
            </w:pPr>
            <w:r w:rsidRPr="006B7AF5">
              <w:rPr>
                <w:rFonts w:ascii="Calibri Light" w:hAnsi="Calibri Light" w:cs="Etelka Thin"/>
                <w:sz w:val="18"/>
                <w:szCs w:val="18"/>
                <w:lang w:val="en-US"/>
              </w:rPr>
              <w:t>Server needs to have firewall exceptions on following ports:</w:t>
            </w:r>
          </w:p>
          <w:p w14:paraId="76E78023" w14:textId="77777777" w:rsidR="006B7AF5" w:rsidRPr="006B7AF5" w:rsidRDefault="006B7AF5" w:rsidP="006B7AF5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US"/>
              </w:rPr>
            </w:pPr>
            <w:r w:rsidRPr="006B7AF5">
              <w:rPr>
                <w:rFonts w:ascii="Calibri Light" w:hAnsi="Calibri Light" w:cs="Etelka Thin"/>
                <w:sz w:val="18"/>
                <w:szCs w:val="18"/>
                <w:lang w:val="en-US"/>
              </w:rPr>
              <w:t>1433 (SMS – DB, outbound), 4438 (SMS – SEC, inbound), 4441 (SMS – SMC, inbound) and 4442 (update, inbound).</w:t>
            </w:r>
          </w:p>
          <w:p w14:paraId="2A2BC0B8" w14:textId="77777777" w:rsidR="006B7AF5" w:rsidRPr="006B7AF5" w:rsidRDefault="006B7AF5" w:rsidP="006B7AF5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US"/>
              </w:rPr>
            </w:pPr>
          </w:p>
          <w:p w14:paraId="6B8D0C03" w14:textId="77777777" w:rsidR="006B7AF5" w:rsidRPr="006B7AF5" w:rsidRDefault="006B7AF5" w:rsidP="006B7AF5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US"/>
              </w:rPr>
            </w:pPr>
            <w:r w:rsidRPr="006B7AF5">
              <w:rPr>
                <w:rFonts w:ascii="Calibri Light" w:hAnsi="Calibri Light" w:cs="Etelka Thin"/>
                <w:sz w:val="18"/>
                <w:szCs w:val="18"/>
                <w:lang w:val="en-US"/>
              </w:rPr>
              <w:t>E-mail account for sending of automated alerts. (optional)</w:t>
            </w:r>
          </w:p>
          <w:p w14:paraId="1D12BFA2" w14:textId="77777777" w:rsidR="006B7AF5" w:rsidRPr="006B7AF5" w:rsidRDefault="006B7AF5" w:rsidP="006B7AF5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US"/>
              </w:rPr>
            </w:pPr>
          </w:p>
          <w:p w14:paraId="53FC6790" w14:textId="734E7D18" w:rsidR="00552269" w:rsidRPr="006B7AF5" w:rsidRDefault="006B7AF5" w:rsidP="006B7AF5">
            <w:pPr>
              <w:pStyle w:val="BasicParagraph"/>
              <w:suppressAutoHyphens/>
              <w:ind w:left="142"/>
              <w:rPr>
                <w:rFonts w:ascii="Calibri Light" w:hAnsi="Calibri Light"/>
                <w:lang w:val="en-US"/>
              </w:rPr>
            </w:pPr>
            <w:r w:rsidRPr="006B7AF5">
              <w:rPr>
                <w:rFonts w:ascii="Calibri Light" w:hAnsi="Calibri Light" w:cs="Etelka Thin"/>
                <w:sz w:val="18"/>
                <w:szCs w:val="18"/>
                <w:lang w:val="en-US"/>
              </w:rPr>
              <w:t>Structure in Microsoft® Active Directory® (preferably without duplicities among groups).</w:t>
            </w:r>
          </w:p>
        </w:tc>
      </w:tr>
      <w:tr w:rsidR="00552269" w:rsidRPr="006B7AF5" w14:paraId="3EF2976D" w14:textId="77777777" w:rsidTr="005F7679">
        <w:trPr>
          <w:trHeight w:val="567"/>
        </w:trPr>
        <w:tc>
          <w:tcPr>
            <w:tcW w:w="2835" w:type="dxa"/>
            <w:shd w:val="solid" w:color="F3F7FB" w:fill="auto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3493A52E" w14:textId="0BCCAAE4" w:rsidR="00552269" w:rsidRPr="006B7AF5" w:rsidRDefault="00545093" w:rsidP="00545093">
            <w:pPr>
              <w:pStyle w:val="BasicParagraph"/>
              <w:suppressAutoHyphens/>
              <w:ind w:left="113"/>
              <w:rPr>
                <w:lang w:val="en-US"/>
              </w:rPr>
            </w:pPr>
            <w:r>
              <w:rPr>
                <w:rFonts w:ascii="Calibri Light" w:hAnsi="Calibri Light" w:cs="Etelka Thin"/>
                <w:sz w:val="18"/>
                <w:szCs w:val="18"/>
                <w:lang w:val="en-US"/>
              </w:rPr>
              <w:t>Client stations</w:t>
            </w:r>
          </w:p>
        </w:tc>
        <w:tc>
          <w:tcPr>
            <w:tcW w:w="7074" w:type="dxa"/>
            <w:shd w:val="solid" w:color="F3F7FB" w:fill="auto"/>
            <w:tcMar>
              <w:top w:w="80" w:type="dxa"/>
              <w:left w:w="80" w:type="dxa"/>
              <w:bottom w:w="80" w:type="dxa"/>
              <w:right w:w="113" w:type="dxa"/>
            </w:tcMar>
            <w:vAlign w:val="center"/>
          </w:tcPr>
          <w:p w14:paraId="6C27ACEB" w14:textId="77777777" w:rsidR="006B7AF5" w:rsidRPr="006B7AF5" w:rsidRDefault="006B7AF5" w:rsidP="006B7AF5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US"/>
              </w:rPr>
            </w:pPr>
            <w:r w:rsidRPr="006B7AF5">
              <w:rPr>
                <w:rFonts w:ascii="Calibri Light" w:hAnsi="Calibri Light" w:cs="Etelka Thin"/>
                <w:sz w:val="18"/>
                <w:szCs w:val="18"/>
                <w:lang w:val="en-US"/>
              </w:rPr>
              <w:t>Please arrange the possibility to restart client stations.</w:t>
            </w:r>
          </w:p>
          <w:p w14:paraId="4921929B" w14:textId="77777777" w:rsidR="006B7AF5" w:rsidRPr="006B7AF5" w:rsidRDefault="006B7AF5" w:rsidP="006B7AF5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US"/>
              </w:rPr>
            </w:pPr>
          </w:p>
          <w:p w14:paraId="2802190E" w14:textId="77777777" w:rsidR="006B7AF5" w:rsidRPr="006B7AF5" w:rsidRDefault="006B7AF5" w:rsidP="006B7AF5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US"/>
              </w:rPr>
            </w:pPr>
            <w:r w:rsidRPr="006B7AF5">
              <w:rPr>
                <w:rFonts w:ascii="Calibri Light" w:hAnsi="Calibri Light" w:cs="Etelka Thin"/>
                <w:sz w:val="18"/>
                <w:szCs w:val="18"/>
                <w:lang w:val="en-US"/>
              </w:rPr>
              <w:t>Also, please arrange the possibility to temporarily deactivate the antivirus on client stations.</w:t>
            </w:r>
          </w:p>
          <w:p w14:paraId="7387F245" w14:textId="77777777" w:rsidR="006B7AF5" w:rsidRPr="006B7AF5" w:rsidRDefault="006B7AF5" w:rsidP="006B7AF5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z w:val="18"/>
                <w:szCs w:val="18"/>
                <w:lang w:val="en-US"/>
              </w:rPr>
            </w:pPr>
          </w:p>
          <w:p w14:paraId="1F3492DB" w14:textId="41662625" w:rsidR="00552269" w:rsidRPr="006B7AF5" w:rsidRDefault="006B7AF5" w:rsidP="006B7AF5">
            <w:pPr>
              <w:pStyle w:val="BasicParagraph"/>
              <w:suppressAutoHyphens/>
              <w:ind w:left="142"/>
              <w:rPr>
                <w:rFonts w:ascii="Calibri Light" w:hAnsi="Calibri Light"/>
                <w:lang w:val="en-US"/>
              </w:rPr>
            </w:pPr>
            <w:r w:rsidRPr="006B7AF5">
              <w:rPr>
                <w:rFonts w:ascii="Calibri Light" w:hAnsi="Calibri Light" w:cs="Etelka Thin"/>
                <w:sz w:val="18"/>
                <w:szCs w:val="18"/>
                <w:lang w:val="en-US"/>
              </w:rPr>
              <w:t>Please install .NET framework 3.5 (except .NET 4.5.1) on client stations.</w:t>
            </w:r>
          </w:p>
        </w:tc>
      </w:tr>
      <w:tr w:rsidR="00C36FB9" w:rsidRPr="006B7AF5" w14:paraId="4E49E94D" w14:textId="77777777" w:rsidTr="005F7679">
        <w:trPr>
          <w:trHeight w:val="567"/>
        </w:trPr>
        <w:tc>
          <w:tcPr>
            <w:tcW w:w="2835" w:type="dxa"/>
            <w:shd w:val="solid" w:color="E0E9F4" w:fill="auto"/>
            <w:tcMar>
              <w:top w:w="283" w:type="dxa"/>
              <w:left w:w="170" w:type="dxa"/>
              <w:bottom w:w="283" w:type="dxa"/>
              <w:right w:w="283" w:type="dxa"/>
            </w:tcMar>
          </w:tcPr>
          <w:p w14:paraId="1D136A90" w14:textId="12778AC6" w:rsidR="00C36FB9" w:rsidRPr="006B7AF5" w:rsidRDefault="00545093" w:rsidP="005F7679">
            <w:pPr>
              <w:pStyle w:val="BasicParagraph"/>
              <w:suppressAutoHyphens/>
              <w:ind w:left="113"/>
              <w:rPr>
                <w:lang w:val="en-US"/>
              </w:rPr>
            </w:pPr>
            <w:r>
              <w:rPr>
                <w:rFonts w:ascii="Calibri Light" w:hAnsi="Calibri Light" w:cs="Etelka Thin"/>
                <w:sz w:val="18"/>
                <w:szCs w:val="18"/>
                <w:lang w:val="en-US"/>
              </w:rPr>
              <w:t>Email client</w:t>
            </w:r>
          </w:p>
        </w:tc>
        <w:tc>
          <w:tcPr>
            <w:tcW w:w="7074" w:type="dxa"/>
            <w:shd w:val="solid" w:color="E0E9F4" w:fill="auto"/>
            <w:tcMar>
              <w:top w:w="80" w:type="dxa"/>
              <w:left w:w="80" w:type="dxa"/>
              <w:bottom w:w="80" w:type="dxa"/>
              <w:right w:w="113" w:type="dxa"/>
            </w:tcMar>
            <w:vAlign w:val="center"/>
          </w:tcPr>
          <w:p w14:paraId="0CEBD4A8" w14:textId="17E2A4D1" w:rsidR="00C36FB9" w:rsidRPr="006B7AF5" w:rsidRDefault="006B7AF5" w:rsidP="00C36FB9">
            <w:pPr>
              <w:pStyle w:val="BasicParagraph"/>
              <w:suppressAutoHyphens/>
              <w:ind w:left="142"/>
              <w:rPr>
                <w:rFonts w:ascii="Calibri Light" w:hAnsi="Calibri Light"/>
                <w:lang w:val="en-US"/>
              </w:rPr>
            </w:pPr>
            <w:r w:rsidRPr="006B7AF5">
              <w:rPr>
                <w:rFonts w:ascii="Calibri Light" w:hAnsi="Calibri Light" w:cs="Etelka Thin"/>
                <w:spacing w:val="2"/>
                <w:sz w:val="18"/>
                <w:szCs w:val="18"/>
                <w:lang w:val="en-US"/>
              </w:rPr>
              <w:t>Monitoring of email communication using StartTLS is not supported.</w:t>
            </w:r>
          </w:p>
        </w:tc>
      </w:tr>
    </w:tbl>
    <w:p w14:paraId="25FF7FB3" w14:textId="32285286" w:rsidR="009574D0" w:rsidRPr="00E059AF" w:rsidRDefault="009574D0" w:rsidP="009574D0">
      <w:pPr>
        <w:pStyle w:val="SafeticaHeader1"/>
        <w:rPr>
          <w:lang w:val="en-150"/>
        </w:rPr>
      </w:pPr>
      <w:bookmarkStart w:id="6" w:name="_Toc34309674"/>
      <w:r w:rsidRPr="00E059AF">
        <w:rPr>
          <w:lang w:val="en-150"/>
        </w:rPr>
        <w:t>Environment</w:t>
      </w:r>
      <w:bookmarkEnd w:id="6"/>
    </w:p>
    <w:tbl>
      <w:tblPr>
        <w:tblW w:w="9915" w:type="dxa"/>
        <w:tblInd w:w="170" w:type="dxa"/>
        <w:tblBorders>
          <w:insideV w:val="single" w:sz="6" w:space="0" w:color="FFFFFF" w:themeColor="background1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7"/>
        <w:gridCol w:w="7078"/>
      </w:tblGrid>
      <w:tr w:rsidR="009574D0" w:rsidRPr="00E059AF" w14:paraId="36D82F2D" w14:textId="77777777" w:rsidTr="009574D0">
        <w:trPr>
          <w:trHeight w:val="22"/>
        </w:trPr>
        <w:tc>
          <w:tcPr>
            <w:tcW w:w="2835" w:type="dxa"/>
            <w:tcBorders>
              <w:top w:val="nil"/>
              <w:left w:val="nil"/>
              <w:bottom w:val="nil"/>
              <w:right w:val="single" w:sz="6" w:space="0" w:color="FFFFFF" w:themeColor="background1"/>
            </w:tcBorders>
            <w:shd w:val="solid" w:color="E0E9F4" w:fill="auto"/>
            <w:tcMar>
              <w:top w:w="283" w:type="dxa"/>
              <w:left w:w="170" w:type="dxa"/>
              <w:bottom w:w="283" w:type="dxa"/>
              <w:right w:w="283" w:type="dxa"/>
            </w:tcMar>
            <w:hideMark/>
          </w:tcPr>
          <w:p w14:paraId="55D2CB12" w14:textId="3159CC72" w:rsidR="009574D0" w:rsidRPr="00E059AF" w:rsidRDefault="00130D05">
            <w:pPr>
              <w:pStyle w:val="BasicParagraph"/>
              <w:suppressAutoHyphens/>
              <w:ind w:left="113"/>
              <w:rPr>
                <w:lang w:val="en-150"/>
              </w:rPr>
            </w:pPr>
            <w:r w:rsidRPr="00E059AF">
              <w:rPr>
                <w:rFonts w:ascii="Calibri Light" w:hAnsi="Calibri Light" w:cs="Etelka Thin"/>
                <w:sz w:val="18"/>
                <w:szCs w:val="18"/>
                <w:lang w:val="en-150"/>
              </w:rPr>
              <w:t>Security software</w:t>
            </w:r>
          </w:p>
        </w:tc>
        <w:tc>
          <w:tcPr>
            <w:tcW w:w="7074" w:type="dxa"/>
            <w:tcBorders>
              <w:top w:val="nil"/>
              <w:left w:val="single" w:sz="6" w:space="0" w:color="FFFFFF" w:themeColor="background1"/>
              <w:bottom w:val="nil"/>
              <w:right w:val="nil"/>
            </w:tcBorders>
            <w:shd w:val="solid" w:color="E0E9F4" w:fill="auto"/>
            <w:tcMar>
              <w:top w:w="80" w:type="dxa"/>
              <w:left w:w="80" w:type="dxa"/>
              <w:bottom w:w="80" w:type="dxa"/>
              <w:right w:w="113" w:type="dxa"/>
            </w:tcMar>
            <w:vAlign w:val="center"/>
            <w:hideMark/>
          </w:tcPr>
          <w:p w14:paraId="12C5519A" w14:textId="5F4AC2B2" w:rsidR="009574D0" w:rsidRPr="00E059AF" w:rsidRDefault="00DA2191">
            <w:pPr>
              <w:pStyle w:val="BasicParagraph"/>
              <w:suppressAutoHyphens/>
              <w:ind w:left="142"/>
              <w:rPr>
                <w:rFonts w:ascii="Calibri Light" w:hAnsi="Calibri Light"/>
                <w:highlight w:val="yellow"/>
                <w:lang w:val="en-150"/>
              </w:rPr>
            </w:pPr>
            <w:r w:rsidRPr="00E059AF">
              <w:rPr>
                <w:rFonts w:ascii="Calibri Light" w:hAnsi="Calibri Light" w:cs="Etelka Thin"/>
                <w:spacing w:val="2"/>
                <w:sz w:val="18"/>
                <w:szCs w:val="18"/>
                <w:highlight w:val="yellow"/>
                <w:lang w:val="en-150"/>
              </w:rPr>
              <w:t xml:space="preserve">Please fill in security software </w:t>
            </w:r>
            <w:r w:rsidR="00E059AF" w:rsidRPr="00E059AF">
              <w:rPr>
                <w:rFonts w:ascii="Calibri Light" w:hAnsi="Calibri Light" w:cs="Etelka Thin"/>
                <w:spacing w:val="2"/>
                <w:sz w:val="18"/>
                <w:szCs w:val="18"/>
                <w:highlight w:val="yellow"/>
                <w:lang w:val="en-150"/>
              </w:rPr>
              <w:t xml:space="preserve">being </w:t>
            </w:r>
            <w:r w:rsidRPr="00E059AF">
              <w:rPr>
                <w:rFonts w:ascii="Calibri Light" w:hAnsi="Calibri Light" w:cs="Etelka Thin"/>
                <w:spacing w:val="2"/>
                <w:sz w:val="18"/>
                <w:szCs w:val="18"/>
                <w:highlight w:val="yellow"/>
                <w:lang w:val="en-150"/>
              </w:rPr>
              <w:t xml:space="preserve">used in </w:t>
            </w:r>
            <w:r w:rsidR="0047281F" w:rsidRPr="00E059AF">
              <w:rPr>
                <w:rFonts w:ascii="Calibri Light" w:hAnsi="Calibri Light" w:cs="Etelka Thin"/>
                <w:spacing w:val="2"/>
                <w:sz w:val="18"/>
                <w:szCs w:val="18"/>
                <w:highlight w:val="yellow"/>
                <w:lang w:val="en-150"/>
              </w:rPr>
              <w:t>your organization (antivirus, firewall, …)</w:t>
            </w:r>
          </w:p>
        </w:tc>
      </w:tr>
      <w:tr w:rsidR="009574D0" w:rsidRPr="00E059AF" w14:paraId="2F80B384" w14:textId="77777777" w:rsidTr="009574D0">
        <w:trPr>
          <w:trHeight w:val="22"/>
        </w:trPr>
        <w:tc>
          <w:tcPr>
            <w:tcW w:w="2835" w:type="dxa"/>
            <w:tcBorders>
              <w:top w:val="nil"/>
              <w:left w:val="nil"/>
              <w:bottom w:val="nil"/>
              <w:right w:val="single" w:sz="6" w:space="0" w:color="FFFFFF" w:themeColor="background1"/>
            </w:tcBorders>
            <w:shd w:val="solid" w:color="F3F7FB" w:fill="auto"/>
            <w:tcMar>
              <w:top w:w="283" w:type="dxa"/>
              <w:left w:w="170" w:type="dxa"/>
              <w:bottom w:w="283" w:type="dxa"/>
              <w:right w:w="283" w:type="dxa"/>
            </w:tcMar>
            <w:hideMark/>
          </w:tcPr>
          <w:p w14:paraId="1E96ADF6" w14:textId="4694D6E4" w:rsidR="009574D0" w:rsidRPr="00E059AF" w:rsidRDefault="00130D05">
            <w:pPr>
              <w:pStyle w:val="BasicParagraph"/>
              <w:suppressAutoHyphens/>
              <w:ind w:left="113"/>
              <w:rPr>
                <w:lang w:val="en-150"/>
              </w:rPr>
            </w:pPr>
            <w:r w:rsidRPr="00E059AF">
              <w:rPr>
                <w:rFonts w:ascii="Calibri Light" w:hAnsi="Calibri Light" w:cs="Etelka Thin"/>
                <w:sz w:val="18"/>
                <w:szCs w:val="18"/>
                <w:lang w:val="en-150"/>
              </w:rPr>
              <w:t>Other</w:t>
            </w:r>
            <w:r w:rsidR="009574D0" w:rsidRPr="00E059AF">
              <w:rPr>
                <w:rFonts w:ascii="Calibri Light" w:hAnsi="Calibri Light" w:cs="Etelka Thin"/>
                <w:sz w:val="18"/>
                <w:szCs w:val="18"/>
                <w:lang w:val="en-150"/>
              </w:rPr>
              <w:t xml:space="preserve"> software</w:t>
            </w:r>
          </w:p>
        </w:tc>
        <w:tc>
          <w:tcPr>
            <w:tcW w:w="7074" w:type="dxa"/>
            <w:tcBorders>
              <w:top w:val="nil"/>
              <w:left w:val="single" w:sz="6" w:space="0" w:color="FFFFFF" w:themeColor="background1"/>
              <w:bottom w:val="nil"/>
              <w:right w:val="nil"/>
            </w:tcBorders>
            <w:shd w:val="solid" w:color="F3F7FB" w:fill="auto"/>
            <w:tcMar>
              <w:top w:w="80" w:type="dxa"/>
              <w:left w:w="80" w:type="dxa"/>
              <w:bottom w:w="80" w:type="dxa"/>
              <w:right w:w="113" w:type="dxa"/>
            </w:tcMar>
            <w:vAlign w:val="center"/>
            <w:hideMark/>
          </w:tcPr>
          <w:p w14:paraId="159C7D54" w14:textId="5507C611" w:rsidR="009574D0" w:rsidRPr="00E059AF" w:rsidRDefault="000D7860">
            <w:pPr>
              <w:pStyle w:val="BasicParagraph"/>
              <w:suppressAutoHyphens/>
              <w:ind w:left="142"/>
              <w:rPr>
                <w:rFonts w:ascii="Calibri Light" w:hAnsi="Calibri Light" w:cs="Etelka Thin"/>
                <w:spacing w:val="2"/>
                <w:sz w:val="18"/>
                <w:szCs w:val="18"/>
                <w:highlight w:val="yellow"/>
                <w:lang w:val="en-150"/>
              </w:rPr>
            </w:pPr>
            <w:r w:rsidRPr="00E059AF">
              <w:rPr>
                <w:rFonts w:ascii="Calibri Light" w:hAnsi="Calibri Light" w:cs="Etelka Thin"/>
                <w:spacing w:val="2"/>
                <w:sz w:val="18"/>
                <w:szCs w:val="18"/>
                <w:highlight w:val="yellow"/>
                <w:lang w:val="en-150"/>
              </w:rPr>
              <w:t xml:space="preserve">Please fill in </w:t>
            </w:r>
            <w:r w:rsidR="005E651F" w:rsidRPr="00E059AF">
              <w:rPr>
                <w:rFonts w:ascii="Calibri Light" w:hAnsi="Calibri Light" w:cs="Etelka Thin"/>
                <w:spacing w:val="2"/>
                <w:sz w:val="18"/>
                <w:szCs w:val="18"/>
                <w:highlight w:val="yellow"/>
                <w:lang w:val="en-150"/>
              </w:rPr>
              <w:t xml:space="preserve">other software </w:t>
            </w:r>
            <w:r w:rsidR="00E059AF" w:rsidRPr="00E059AF">
              <w:rPr>
                <w:rFonts w:ascii="Calibri Light" w:hAnsi="Calibri Light" w:cs="Etelka Thin"/>
                <w:spacing w:val="2"/>
                <w:sz w:val="18"/>
                <w:szCs w:val="18"/>
                <w:highlight w:val="yellow"/>
                <w:lang w:val="en-150"/>
              </w:rPr>
              <w:t xml:space="preserve">being </w:t>
            </w:r>
            <w:r w:rsidR="005E651F" w:rsidRPr="00E059AF">
              <w:rPr>
                <w:rFonts w:ascii="Calibri Light" w:hAnsi="Calibri Light" w:cs="Etelka Thin"/>
                <w:spacing w:val="2"/>
                <w:sz w:val="18"/>
                <w:szCs w:val="18"/>
                <w:highlight w:val="yellow"/>
                <w:lang w:val="en-150"/>
              </w:rPr>
              <w:t>used on client stations</w:t>
            </w:r>
          </w:p>
        </w:tc>
      </w:tr>
    </w:tbl>
    <w:p w14:paraId="588EF135" w14:textId="77777777" w:rsidR="00A03989" w:rsidRDefault="00A03989" w:rsidP="006552F4">
      <w:pPr>
        <w:pStyle w:val="SafeticaHeader1"/>
        <w:outlineLvl w:val="0"/>
        <w:rPr>
          <w:lang w:val="en-US"/>
        </w:rPr>
      </w:pPr>
    </w:p>
    <w:p w14:paraId="68C2AD0D" w14:textId="77777777" w:rsidR="00A03989" w:rsidRDefault="00A03989" w:rsidP="006552F4">
      <w:pPr>
        <w:pStyle w:val="SafeticaHeader1"/>
        <w:outlineLvl w:val="0"/>
        <w:rPr>
          <w:lang w:val="en-US"/>
        </w:rPr>
      </w:pPr>
    </w:p>
    <w:p w14:paraId="30E44566" w14:textId="77777777" w:rsidR="00A03989" w:rsidRDefault="00A03989" w:rsidP="006552F4">
      <w:pPr>
        <w:pStyle w:val="SafeticaHeader1"/>
        <w:outlineLvl w:val="0"/>
        <w:rPr>
          <w:lang w:val="en-US"/>
        </w:rPr>
      </w:pPr>
    </w:p>
    <w:p w14:paraId="74B52446" w14:textId="146FD372" w:rsidR="00545093" w:rsidRPr="006B7AF5" w:rsidRDefault="00545093" w:rsidP="006552F4">
      <w:pPr>
        <w:pStyle w:val="SafeticaHeader1"/>
        <w:outlineLvl w:val="0"/>
        <w:rPr>
          <w:rStyle w:val="SafeticaParagraphChar"/>
          <w:lang w:val="en-US"/>
        </w:rPr>
      </w:pPr>
      <w:bookmarkStart w:id="7" w:name="_Toc34309675"/>
      <w:r>
        <w:rPr>
          <w:lang w:val="en-US"/>
        </w:rPr>
        <w:lastRenderedPageBreak/>
        <w:t>C</w:t>
      </w:r>
      <w:r w:rsidR="006552F4">
        <w:rPr>
          <w:lang w:val="en-US"/>
        </w:rPr>
        <w:t>USTOMER COOPERATION</w:t>
      </w:r>
      <w:bookmarkEnd w:id="7"/>
    </w:p>
    <w:p w14:paraId="2092E286" w14:textId="77777777" w:rsidR="00545093" w:rsidRDefault="00545093" w:rsidP="00545093">
      <w:pPr>
        <w:pStyle w:val="SafeticaParagraph"/>
        <w:rPr>
          <w:rStyle w:val="SafeticaParagraphChar"/>
          <w:lang w:val="en-US"/>
        </w:rPr>
      </w:pPr>
      <w:r w:rsidRPr="00545093">
        <w:rPr>
          <w:rStyle w:val="SafeticaParagraphChar"/>
          <w:lang w:val="en-US"/>
        </w:rPr>
        <w:t>To ensure that every step goes as smoothly as possible there is a minimal level of customer cooperation required. It includes:</w:t>
      </w:r>
    </w:p>
    <w:p w14:paraId="78B70856" w14:textId="77777777" w:rsidR="00545093" w:rsidRDefault="00545093" w:rsidP="00545093">
      <w:pPr>
        <w:pStyle w:val="SafeticaParagraphBulletList"/>
        <w:rPr>
          <w:rFonts w:cstheme="minorBidi"/>
          <w:color w:val="58585A"/>
          <w:sz w:val="24"/>
          <w:lang w:val="en-GB"/>
        </w:rPr>
      </w:pPr>
      <w:r>
        <w:rPr>
          <w:lang w:val="en-GB"/>
        </w:rPr>
        <w:t>List of client stations chosen for Proof of Concept implementation (20 – 30; not business critical; heterogeneous group)</w:t>
      </w:r>
    </w:p>
    <w:p w14:paraId="20C7B38B" w14:textId="77777777" w:rsidR="00545093" w:rsidRDefault="00545093" w:rsidP="00545093">
      <w:pPr>
        <w:pStyle w:val="SafeticaParagraphBulletList"/>
        <w:rPr>
          <w:lang w:val="en-GB"/>
        </w:rPr>
      </w:pPr>
      <w:r>
        <w:rPr>
          <w:lang w:val="en-GB"/>
        </w:rPr>
        <w:t>Output of Safetica Support Tool from client station of every type (hardware configuration and software equipment)</w:t>
      </w:r>
    </w:p>
    <w:p w14:paraId="283FAF58" w14:textId="77777777" w:rsidR="00545093" w:rsidRDefault="00545093" w:rsidP="00545093">
      <w:pPr>
        <w:pStyle w:val="SafeticaParagraphBulletList"/>
        <w:rPr>
          <w:lang w:val="en-GB"/>
        </w:rPr>
      </w:pPr>
      <w:r>
        <w:rPr>
          <w:lang w:val="en-GB"/>
        </w:rPr>
        <w:t>Remote access to the station where Safetica Management Service will be installed</w:t>
      </w:r>
    </w:p>
    <w:p w14:paraId="2E368043" w14:textId="77777777" w:rsidR="00545093" w:rsidRDefault="00545093" w:rsidP="00545093">
      <w:pPr>
        <w:pStyle w:val="SafeticaParagraphBulletList"/>
        <w:rPr>
          <w:lang w:val="en-GB"/>
        </w:rPr>
      </w:pPr>
      <w:r>
        <w:rPr>
          <w:lang w:val="en-GB"/>
        </w:rPr>
        <w:t>Remote access to the station where Safetica Management Console will be installed</w:t>
      </w:r>
      <w:r>
        <w:rPr>
          <w:lang w:val="en-GB"/>
        </w:rPr>
        <w:br/>
        <w:t>(possibly same station where Safetica Management Service is installed)</w:t>
      </w:r>
    </w:p>
    <w:p w14:paraId="7BE35424" w14:textId="7E215923" w:rsidR="00545093" w:rsidRDefault="00545093" w:rsidP="00545093">
      <w:pPr>
        <w:pStyle w:val="SafeticaParagraphBulletList"/>
        <w:rPr>
          <w:lang w:val="en-GB"/>
        </w:rPr>
      </w:pPr>
      <w:r>
        <w:rPr>
          <w:lang w:val="en-GB"/>
        </w:rPr>
        <w:t>Means of local or remote installat</w:t>
      </w:r>
      <w:r w:rsidR="00FB37B6">
        <w:rPr>
          <w:lang w:val="en-GB"/>
        </w:rPr>
        <w:t xml:space="preserve">ion of Safetica Agent component </w:t>
      </w:r>
      <w:r>
        <w:rPr>
          <w:lang w:val="en-GB"/>
        </w:rPr>
        <w:t>(e.g. Group Policy Microsoft® Active Directory®)</w:t>
      </w:r>
    </w:p>
    <w:p w14:paraId="5B1FE60F" w14:textId="24D15C41" w:rsidR="00545093" w:rsidRDefault="00FB37B6" w:rsidP="00545093">
      <w:pPr>
        <w:pStyle w:val="SafeticaParagraphBulletList"/>
        <w:rPr>
          <w:lang w:val="en-GB"/>
        </w:rPr>
      </w:pPr>
      <w:r>
        <w:rPr>
          <w:lang w:val="en-GB"/>
        </w:rPr>
        <w:t xml:space="preserve">Creating an exception for Safetica processes in </w:t>
      </w:r>
      <w:r w:rsidR="00545093">
        <w:rPr>
          <w:lang w:val="en-GB"/>
        </w:rPr>
        <w:t>antivirus, firewall and VPN settings</w:t>
      </w:r>
    </w:p>
    <w:p w14:paraId="71C9A663" w14:textId="77777777" w:rsidR="00545093" w:rsidRDefault="00545093" w:rsidP="00545093">
      <w:pPr>
        <w:pStyle w:val="SafeticaParagraphBulletList"/>
        <w:rPr>
          <w:lang w:val="en-GB"/>
        </w:rPr>
      </w:pPr>
      <w:r>
        <w:rPr>
          <w:lang w:val="en-GB"/>
        </w:rPr>
        <w:t>Remote access to station where Safetica Management Console is installed for correct data collection check on week basis</w:t>
      </w:r>
    </w:p>
    <w:p w14:paraId="6001151B" w14:textId="77777777" w:rsidR="00545093" w:rsidRDefault="00545093" w:rsidP="00545093">
      <w:pPr>
        <w:pStyle w:val="SafeticaParagraphBulletList"/>
        <w:rPr>
          <w:lang w:val="en-GB"/>
        </w:rPr>
      </w:pPr>
      <w:r>
        <w:rPr>
          <w:lang w:val="en-GB"/>
        </w:rPr>
        <w:t>Tool for database administration (e.g. SQL Server Management Studio in case of MS SQL Server being used)</w:t>
      </w:r>
    </w:p>
    <w:p w14:paraId="24939170" w14:textId="77777777" w:rsidR="00545093" w:rsidRDefault="00545093" w:rsidP="00545093">
      <w:pPr>
        <w:pStyle w:val="SafeticaParagraphBulletList"/>
        <w:rPr>
          <w:lang w:val="en-GB"/>
        </w:rPr>
      </w:pPr>
      <w:r>
        <w:rPr>
          <w:lang w:val="en-GB"/>
        </w:rPr>
        <w:t>On demand cooperation of every person involved in realisation</w:t>
      </w:r>
    </w:p>
    <w:p w14:paraId="671AA86D" w14:textId="4C1D20A2" w:rsidR="00545093" w:rsidRDefault="00545093" w:rsidP="00545093">
      <w:pPr>
        <w:pStyle w:val="SafeticaParagraph"/>
        <w:rPr>
          <w:rFonts w:cstheme="minorBidi"/>
          <w:color w:val="58585A"/>
          <w:sz w:val="24"/>
          <w:lang w:val="en-GB"/>
        </w:rPr>
      </w:pPr>
      <w:r>
        <w:rPr>
          <w:lang w:val="en-GB"/>
        </w:rPr>
        <w:t>Note</w:t>
      </w:r>
      <w:r w:rsidR="00E059AF">
        <w:rPr>
          <w:lang w:val="en-GB"/>
        </w:rPr>
        <w:t>:</w:t>
      </w:r>
      <w:r>
        <w:rPr>
          <w:lang w:val="en-GB"/>
        </w:rPr>
        <w:t xml:space="preserve"> Either</w:t>
      </w:r>
      <w:r w:rsidR="006F5F83">
        <w:rPr>
          <w:lang w:val="en-GB"/>
        </w:rPr>
        <w:t xml:space="preserve"> ISL Online, </w:t>
      </w:r>
      <w:r>
        <w:rPr>
          <w:lang w:val="en-GB"/>
        </w:rPr>
        <w:t>Microsoft Remote Desktop or Team Viewer 11 can be used to provide remote access.</w:t>
      </w:r>
    </w:p>
    <w:p w14:paraId="56BEC4EA" w14:textId="77777777" w:rsidR="00552269" w:rsidRPr="006B7AF5" w:rsidRDefault="00552269" w:rsidP="00517AB6">
      <w:pPr>
        <w:pStyle w:val="SafeticaParagraph"/>
        <w:rPr>
          <w:rStyle w:val="SafeticaParagraphChar"/>
          <w:lang w:val="en-US"/>
        </w:rPr>
      </w:pPr>
    </w:p>
    <w:p w14:paraId="7AEE96A4" w14:textId="77777777" w:rsidR="00552269" w:rsidRPr="006B7AF5" w:rsidRDefault="00552269" w:rsidP="00517AB6">
      <w:pPr>
        <w:pStyle w:val="SafeticaParagraph"/>
        <w:rPr>
          <w:rFonts w:ascii="Calibri" w:hAnsi="Calibri" w:cs="Etelka Text"/>
          <w:color w:val="006298"/>
          <w:sz w:val="24"/>
          <w:szCs w:val="24"/>
          <w:lang w:val="en-US"/>
        </w:rPr>
      </w:pPr>
    </w:p>
    <w:sectPr w:rsidR="00552269" w:rsidRPr="006B7AF5" w:rsidSect="00D3328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1701" w:right="1134" w:bottom="1985" w:left="1134" w:header="227" w:footer="39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731404" w14:textId="77777777" w:rsidR="00082946" w:rsidRDefault="00082946" w:rsidP="00000163">
      <w:r>
        <w:separator/>
      </w:r>
    </w:p>
  </w:endnote>
  <w:endnote w:type="continuationSeparator" w:id="0">
    <w:p w14:paraId="4348F6AA" w14:textId="77777777" w:rsidR="00082946" w:rsidRDefault="00082946" w:rsidP="000001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telka Thin">
    <w:panose1 w:val="02000503000000020004"/>
    <w:charset w:val="00"/>
    <w:family w:val="modern"/>
    <w:notTrueType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01A9215-5209-409B-9471-59DEBE238BC5}"/>
    <w:embedBold r:id="rId2" w:fontKey="{7DC0EEB8-9BE3-433E-B9BF-1936643D3C30}"/>
    <w:embedItalic r:id="rId3" w:fontKey="{25E8E29E-0E7A-407A-8A78-ABB7EBD09AE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62E4B039-5DBA-4C51-A299-B45A9D05C170}"/>
    <w:embedBold r:id="rId5" w:fontKey="{429B8CD9-990F-47A7-B3F2-671879489B5D}"/>
    <w:embedItalic r:id="rId6" w:fontKey="{07FCDEEB-4236-4A97-AF58-FB9287D69484}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telka Text">
    <w:panose1 w:val="02000503030000020004"/>
    <w:charset w:val="00"/>
    <w:family w:val="modern"/>
    <w:notTrueType/>
    <w:pitch w:val="variable"/>
    <w:sig w:usb0="A00002EF" w:usb1="5000206A" w:usb2="00000004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BA62A0" w14:textId="77777777" w:rsidR="00CF7093" w:rsidRDefault="00CF7093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D5DC80" w14:textId="77777777" w:rsidR="00405790" w:rsidRDefault="00DF359A" w:rsidP="002101CD">
    <w:pPr>
      <w:pStyle w:val="Patika"/>
      <w:jc w:val="both"/>
    </w:pPr>
    <w:r w:rsidRPr="00A30A16"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198088C" wp14:editId="2CCADC5A">
              <wp:simplePos x="0" y="0"/>
              <wp:positionH relativeFrom="column">
                <wp:posOffset>-245110</wp:posOffset>
              </wp:positionH>
              <wp:positionV relativeFrom="paragraph">
                <wp:posOffset>-41275</wp:posOffset>
              </wp:positionV>
              <wp:extent cx="6753860" cy="0"/>
              <wp:effectExtent l="0" t="0" r="27940" b="19050"/>
              <wp:wrapNone/>
              <wp:docPr id="1" name="Rovná spojnic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5386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006298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24C501D" id="Rovná spojnica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3pt,-3.25pt" to="512.5pt,-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" strokecolor="#006298" strokeweight="1pt">
              <v:stroke joinstyle="miter"/>
            </v:line>
          </w:pict>
        </mc:Fallback>
      </mc:AlternateContent>
    </w:r>
  </w:p>
  <w:p w14:paraId="2B839826" w14:textId="0CD96409" w:rsidR="003D3A88" w:rsidRDefault="005C2596" w:rsidP="002101CD">
    <w:pPr>
      <w:pStyle w:val="Patika"/>
      <w:jc w:val="both"/>
      <w:rPr>
        <w:rFonts w:ascii="Calibri" w:hAnsi="Calibri" w:cs="Calibri"/>
        <w:sz w:val="18"/>
        <w:szCs w:val="18"/>
      </w:rPr>
    </w:pPr>
    <w:r>
      <w:rPr>
        <w:noProof/>
        <w:lang w:val="en-US"/>
      </w:rPr>
      <w:drawing>
        <wp:inline distT="0" distB="0" distL="0" distR="0" wp14:anchorId="03A41209" wp14:editId="12DCD923">
          <wp:extent cx="1133207" cy="361950"/>
          <wp:effectExtent l="0" t="0" r="0" b="0"/>
          <wp:docPr id="2" name="Obráze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avlina.suhajova\AppData\Local\Microsoft\Windows\INetCache\Content.Word\Safetica_logo-normal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138939" cy="36378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2101CD">
      <w:ptab w:relativeTo="margin" w:alignment="right" w:leader="none"/>
    </w:r>
    <w:r w:rsidR="00E72311" w:rsidRPr="00DF359A">
      <w:rPr>
        <w:sz w:val="18"/>
        <w:szCs w:val="18"/>
      </w:rPr>
      <w:t>www.safet</w:t>
    </w:r>
    <w:r w:rsidR="00E72311" w:rsidRPr="00DF359A">
      <w:rPr>
        <w:color w:val="auto"/>
        <w:sz w:val="18"/>
        <w:szCs w:val="18"/>
      </w:rPr>
      <w:t>ica.c</w:t>
    </w:r>
    <w:r w:rsidR="00CF7093">
      <w:rPr>
        <w:color w:val="auto"/>
        <w:sz w:val="18"/>
        <w:szCs w:val="18"/>
      </w:rPr>
      <w:t>om</w:t>
    </w:r>
    <w:r w:rsidR="00E72311" w:rsidRPr="00DF359A">
      <w:rPr>
        <w:color w:val="auto"/>
        <w:sz w:val="18"/>
        <w:szCs w:val="18"/>
      </w:rPr>
      <w:t> </w:t>
    </w:r>
    <w:r w:rsidR="00E72311" w:rsidRPr="00DF359A">
      <w:rPr>
        <w:color w:val="auto"/>
        <w:sz w:val="18"/>
        <w:szCs w:val="18"/>
      </w:rPr>
      <w:t>|</w:t>
    </w:r>
    <w:r w:rsidR="00E72311" w:rsidRPr="00DF359A">
      <w:rPr>
        <w:color w:val="auto"/>
        <w:sz w:val="18"/>
        <w:szCs w:val="18"/>
      </w:rPr>
      <w:t> </w:t>
    </w:r>
    <w:r w:rsidR="00E72311" w:rsidRPr="00DF359A">
      <w:rPr>
        <w:color w:val="auto"/>
        <w:sz w:val="18"/>
        <w:szCs w:val="18"/>
      </w:rPr>
      <w:t>info@safetica.c</w:t>
    </w:r>
    <w:r w:rsidR="00CF7093">
      <w:rPr>
        <w:color w:val="auto"/>
        <w:sz w:val="18"/>
        <w:szCs w:val="18"/>
      </w:rPr>
      <w:t>om</w:t>
    </w:r>
    <w:r w:rsidR="00E72311" w:rsidRPr="00DF359A">
      <w:rPr>
        <w:color w:val="auto"/>
        <w:sz w:val="18"/>
        <w:szCs w:val="18"/>
      </w:rPr>
      <w:t xml:space="preserve">  | </w:t>
    </w:r>
    <w:r w:rsidR="002101CD" w:rsidRPr="00DF359A">
      <w:rPr>
        <w:rFonts w:ascii="Calibri" w:hAnsi="Calibri" w:cs="Calibri"/>
        <w:sz w:val="18"/>
        <w:szCs w:val="18"/>
      </w:rPr>
      <w:fldChar w:fldCharType="begin"/>
    </w:r>
    <w:r w:rsidR="002101CD" w:rsidRPr="00DF359A">
      <w:rPr>
        <w:rFonts w:ascii="Calibri" w:hAnsi="Calibri" w:cs="Calibri"/>
        <w:sz w:val="18"/>
        <w:szCs w:val="18"/>
      </w:rPr>
      <w:instrText>PAGE   \* MERGEFORMAT</w:instrText>
    </w:r>
    <w:r w:rsidR="002101CD" w:rsidRPr="00DF359A">
      <w:rPr>
        <w:rFonts w:ascii="Calibri" w:hAnsi="Calibri" w:cs="Calibri"/>
        <w:sz w:val="18"/>
        <w:szCs w:val="18"/>
      </w:rPr>
      <w:fldChar w:fldCharType="separate"/>
    </w:r>
    <w:r w:rsidR="00FB37B6">
      <w:rPr>
        <w:rFonts w:ascii="Calibri" w:hAnsi="Calibri" w:cs="Calibri"/>
        <w:noProof/>
        <w:sz w:val="18"/>
        <w:szCs w:val="18"/>
      </w:rPr>
      <w:t>5</w:t>
    </w:r>
    <w:r w:rsidR="002101CD" w:rsidRPr="00DF359A">
      <w:rPr>
        <w:rFonts w:ascii="Calibri" w:hAnsi="Calibri" w:cs="Calibri"/>
        <w:sz w:val="18"/>
        <w:szCs w:val="18"/>
      </w:rPr>
      <w:fldChar w:fldCharType="end"/>
    </w:r>
  </w:p>
  <w:p w14:paraId="744FAD35" w14:textId="77777777" w:rsidR="00405790" w:rsidRPr="00405790" w:rsidRDefault="00405790" w:rsidP="002101CD">
    <w:pPr>
      <w:pStyle w:val="Patika"/>
      <w:jc w:val="both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233AF3" w14:textId="77777777" w:rsidR="000511BC" w:rsidRDefault="000511BC">
    <w:pPr>
      <w:pStyle w:val="Zpat"/>
    </w:pPr>
  </w:p>
  <w:p w14:paraId="13996149" w14:textId="77777777" w:rsidR="000511BC" w:rsidRDefault="000511BC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104D03" w14:textId="77777777" w:rsidR="00082946" w:rsidRDefault="00082946" w:rsidP="00000163">
      <w:r>
        <w:separator/>
      </w:r>
    </w:p>
  </w:footnote>
  <w:footnote w:type="continuationSeparator" w:id="0">
    <w:p w14:paraId="59E484CC" w14:textId="77777777" w:rsidR="00082946" w:rsidRDefault="00082946" w:rsidP="000001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CBDF9E" w14:textId="77777777" w:rsidR="00CF7093" w:rsidRDefault="00CF7093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EA5A36" w14:textId="1FF1178E" w:rsidR="00847CD6" w:rsidRDefault="00847CD6" w:rsidP="00847CD6">
    <w:pPr>
      <w:pStyle w:val="Zhlav"/>
      <w:jc w:val="right"/>
    </w:pPr>
  </w:p>
  <w:p w14:paraId="1C93AA94" w14:textId="2730F879" w:rsidR="00847CD6" w:rsidRDefault="00847CD6" w:rsidP="00000163">
    <w:pPr>
      <w:pStyle w:val="Zhlav"/>
      <w:jc w:val="right"/>
    </w:pPr>
  </w:p>
  <w:p w14:paraId="6803A4E3" w14:textId="77777777" w:rsidR="00847CD6" w:rsidRDefault="00847CD6" w:rsidP="00000163">
    <w:pPr>
      <w:pStyle w:val="Zhlav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8FE84D" w14:textId="77777777" w:rsidR="00EA5884" w:rsidRDefault="00EA5884">
    <w:pPr>
      <w:pStyle w:val="Zhlav"/>
      <w:rPr>
        <w:noProof/>
        <w:lang w:val="en-US"/>
      </w:rPr>
    </w:pPr>
  </w:p>
  <w:p w14:paraId="2DCFC763" w14:textId="77777777" w:rsidR="00EA5884" w:rsidRDefault="00EA5884">
    <w:pPr>
      <w:pStyle w:val="Zhlav"/>
    </w:pPr>
    <w:r>
      <w:rPr>
        <w:noProof/>
        <w:lang w:val="en-US"/>
      </w:rPr>
      <w:drawing>
        <wp:anchor distT="0" distB="0" distL="114300" distR="114300" simplePos="0" relativeHeight="251657216" behindDoc="0" locked="0" layoutInCell="1" allowOverlap="1" wp14:anchorId="44075B7D" wp14:editId="694DB27C">
          <wp:simplePos x="0" y="0"/>
          <wp:positionH relativeFrom="column">
            <wp:posOffset>3779420</wp:posOffset>
          </wp:positionH>
          <wp:positionV relativeFrom="paragraph">
            <wp:posOffset>57484</wp:posOffset>
          </wp:positionV>
          <wp:extent cx="2352040" cy="751205"/>
          <wp:effectExtent l="0" t="0" r="0" b="0"/>
          <wp:wrapNone/>
          <wp:docPr id="48" name="Obrázek 48" descr="C:\Users\pavlina.suhajova\AppData\Local\Microsoft\Windows\INetCache\Content.Word\Safetica_logo-norm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avlina.suhajova\AppData\Local\Microsoft\Windows\INetCache\Content.Word\Safetica_logo-norm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52040" cy="751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54.15pt;height:194.7pt" o:bullet="t">
        <v:imagedata r:id="rId1" o:title="zapati5"/>
      </v:shape>
    </w:pict>
  </w:numPicBullet>
  <w:numPicBullet w:numPicBulletId="1">
    <w:pict>
      <v:shape id="_x0000_i1027" type="#_x0000_t75" style="width:54.15pt;height:194.7pt" o:bullet="t">
        <v:imagedata r:id="rId2" o:title="zapati2"/>
      </v:shape>
    </w:pict>
  </w:numPicBullet>
  <w:numPicBullet w:numPicBulletId="2">
    <w:pict>
      <v:shape id="_x0000_i1028" type="#_x0000_t75" style="width:54.15pt;height:194.7pt" o:bullet="t">
        <v:imagedata r:id="rId3" o:title="clip_image001"/>
      </v:shape>
    </w:pict>
  </w:numPicBullet>
  <w:abstractNum w:abstractNumId="0" w15:restartNumberingAfterBreak="0">
    <w:nsid w:val="09082C31"/>
    <w:multiLevelType w:val="hybridMultilevel"/>
    <w:tmpl w:val="37C865BA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12BC7246"/>
    <w:multiLevelType w:val="hybridMultilevel"/>
    <w:tmpl w:val="BA328378"/>
    <w:lvl w:ilvl="0" w:tplc="15826A4E">
      <w:start w:val="1"/>
      <w:numFmt w:val="decimal"/>
      <w:pStyle w:val="SafeticaParagraphNumberedList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" w15:restartNumberingAfterBreak="0">
    <w:nsid w:val="1611313C"/>
    <w:multiLevelType w:val="hybridMultilevel"/>
    <w:tmpl w:val="04AC79E8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3" w15:restartNumberingAfterBreak="0">
    <w:nsid w:val="36F468C5"/>
    <w:multiLevelType w:val="hybridMultilevel"/>
    <w:tmpl w:val="8C307026"/>
    <w:lvl w:ilvl="0" w:tplc="E6B67FBA">
      <w:start w:val="1"/>
      <w:numFmt w:val="bullet"/>
      <w:pStyle w:val="SafeticaParagraphBulletList"/>
      <w:lvlText w:val="-"/>
      <w:lvlJc w:val="left"/>
      <w:pPr>
        <w:ind w:left="760" w:hanging="360"/>
      </w:pPr>
      <w:rPr>
        <w:rFonts w:ascii="Etelka Thin" w:hAnsi="Etelka Thin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4" w15:restartNumberingAfterBreak="0">
    <w:nsid w:val="40374966"/>
    <w:multiLevelType w:val="hybridMultilevel"/>
    <w:tmpl w:val="E0AEF9A6"/>
    <w:lvl w:ilvl="0" w:tplc="E89EB9EA">
      <w:start w:val="1"/>
      <w:numFmt w:val="decimal"/>
      <w:pStyle w:val="SafeticaPragraphDoubleNumberedList"/>
      <w:lvlText w:val="1.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5" w15:restartNumberingAfterBreak="0">
    <w:nsid w:val="45784E3F"/>
    <w:multiLevelType w:val="hybridMultilevel"/>
    <w:tmpl w:val="C69A7870"/>
    <w:lvl w:ilvl="0" w:tplc="CF6286E2">
      <w:start w:val="1"/>
      <w:numFmt w:val="upperRoman"/>
      <w:pStyle w:val="slovanlnky"/>
      <w:lvlText w:val="%1."/>
      <w:lvlJc w:val="center"/>
      <w:pPr>
        <w:ind w:left="128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7250FCC"/>
    <w:multiLevelType w:val="hybridMultilevel"/>
    <w:tmpl w:val="ABE648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3D2132"/>
    <w:multiLevelType w:val="hybridMultilevel"/>
    <w:tmpl w:val="C9F4308E"/>
    <w:lvl w:ilvl="0" w:tplc="07E2E4A0">
      <w:start w:val="1"/>
      <w:numFmt w:val="decimal"/>
      <w:pStyle w:val="slovanzoznamobyajn"/>
      <w:lvlText w:val="%1."/>
      <w:lvlJc w:val="left"/>
      <w:pPr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4902" w:hanging="360"/>
      </w:pPr>
    </w:lvl>
    <w:lvl w:ilvl="2" w:tplc="0405001B" w:tentative="1">
      <w:start w:val="1"/>
      <w:numFmt w:val="lowerRoman"/>
      <w:lvlText w:val="%3."/>
      <w:lvlJc w:val="right"/>
      <w:pPr>
        <w:ind w:left="5622" w:hanging="180"/>
      </w:pPr>
    </w:lvl>
    <w:lvl w:ilvl="3" w:tplc="0405000F" w:tentative="1">
      <w:start w:val="1"/>
      <w:numFmt w:val="decimal"/>
      <w:lvlText w:val="%4."/>
      <w:lvlJc w:val="left"/>
      <w:pPr>
        <w:ind w:left="6342" w:hanging="360"/>
      </w:pPr>
    </w:lvl>
    <w:lvl w:ilvl="4" w:tplc="04050019" w:tentative="1">
      <w:start w:val="1"/>
      <w:numFmt w:val="lowerLetter"/>
      <w:lvlText w:val="%5."/>
      <w:lvlJc w:val="left"/>
      <w:pPr>
        <w:ind w:left="7062" w:hanging="360"/>
      </w:pPr>
    </w:lvl>
    <w:lvl w:ilvl="5" w:tplc="0405001B" w:tentative="1">
      <w:start w:val="1"/>
      <w:numFmt w:val="lowerRoman"/>
      <w:lvlText w:val="%6."/>
      <w:lvlJc w:val="right"/>
      <w:pPr>
        <w:ind w:left="7782" w:hanging="180"/>
      </w:pPr>
    </w:lvl>
    <w:lvl w:ilvl="6" w:tplc="0405000F" w:tentative="1">
      <w:start w:val="1"/>
      <w:numFmt w:val="decimal"/>
      <w:lvlText w:val="%7."/>
      <w:lvlJc w:val="left"/>
      <w:pPr>
        <w:ind w:left="8502" w:hanging="360"/>
      </w:pPr>
    </w:lvl>
    <w:lvl w:ilvl="7" w:tplc="04050019" w:tentative="1">
      <w:start w:val="1"/>
      <w:numFmt w:val="lowerLetter"/>
      <w:lvlText w:val="%8."/>
      <w:lvlJc w:val="left"/>
      <w:pPr>
        <w:ind w:left="9222" w:hanging="360"/>
      </w:pPr>
    </w:lvl>
    <w:lvl w:ilvl="8" w:tplc="0405001B" w:tentative="1">
      <w:start w:val="1"/>
      <w:numFmt w:val="lowerRoman"/>
      <w:lvlText w:val="%9."/>
      <w:lvlJc w:val="right"/>
      <w:pPr>
        <w:ind w:left="9942" w:hanging="180"/>
      </w:pPr>
    </w:lvl>
  </w:abstractNum>
  <w:abstractNum w:abstractNumId="8" w15:restartNumberingAfterBreak="0">
    <w:nsid w:val="582E31F1"/>
    <w:multiLevelType w:val="hybridMultilevel"/>
    <w:tmpl w:val="FC4A461E"/>
    <w:lvl w:ilvl="0" w:tplc="4D06313E">
      <w:start w:val="1"/>
      <w:numFmt w:val="lowerLetter"/>
      <w:pStyle w:val="slovanzoznamobyajn2"/>
      <w:lvlText w:val="%1)"/>
      <w:lvlJc w:val="left"/>
      <w:pPr>
        <w:ind w:left="1571" w:hanging="360"/>
      </w:pPr>
    </w:lvl>
    <w:lvl w:ilvl="1" w:tplc="04050019" w:tentative="1">
      <w:start w:val="1"/>
      <w:numFmt w:val="lowerLetter"/>
      <w:lvlText w:val="%2."/>
      <w:lvlJc w:val="left"/>
      <w:pPr>
        <w:ind w:left="2291" w:hanging="360"/>
      </w:pPr>
    </w:lvl>
    <w:lvl w:ilvl="2" w:tplc="0405001B" w:tentative="1">
      <w:start w:val="1"/>
      <w:numFmt w:val="lowerRoman"/>
      <w:lvlText w:val="%3."/>
      <w:lvlJc w:val="right"/>
      <w:pPr>
        <w:ind w:left="3011" w:hanging="180"/>
      </w:pPr>
    </w:lvl>
    <w:lvl w:ilvl="3" w:tplc="0405000F" w:tentative="1">
      <w:start w:val="1"/>
      <w:numFmt w:val="decimal"/>
      <w:lvlText w:val="%4."/>
      <w:lvlJc w:val="left"/>
      <w:pPr>
        <w:ind w:left="3731" w:hanging="360"/>
      </w:pPr>
    </w:lvl>
    <w:lvl w:ilvl="4" w:tplc="04050019" w:tentative="1">
      <w:start w:val="1"/>
      <w:numFmt w:val="lowerLetter"/>
      <w:lvlText w:val="%5."/>
      <w:lvlJc w:val="left"/>
      <w:pPr>
        <w:ind w:left="4451" w:hanging="360"/>
      </w:pPr>
    </w:lvl>
    <w:lvl w:ilvl="5" w:tplc="0405001B" w:tentative="1">
      <w:start w:val="1"/>
      <w:numFmt w:val="lowerRoman"/>
      <w:lvlText w:val="%6."/>
      <w:lvlJc w:val="right"/>
      <w:pPr>
        <w:ind w:left="5171" w:hanging="180"/>
      </w:pPr>
    </w:lvl>
    <w:lvl w:ilvl="6" w:tplc="0405000F" w:tentative="1">
      <w:start w:val="1"/>
      <w:numFmt w:val="decimal"/>
      <w:lvlText w:val="%7."/>
      <w:lvlJc w:val="left"/>
      <w:pPr>
        <w:ind w:left="5891" w:hanging="360"/>
      </w:pPr>
    </w:lvl>
    <w:lvl w:ilvl="7" w:tplc="04050019" w:tentative="1">
      <w:start w:val="1"/>
      <w:numFmt w:val="lowerLetter"/>
      <w:lvlText w:val="%8."/>
      <w:lvlJc w:val="left"/>
      <w:pPr>
        <w:ind w:left="6611" w:hanging="360"/>
      </w:pPr>
    </w:lvl>
    <w:lvl w:ilvl="8" w:tplc="0405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C0B4ED2"/>
    <w:multiLevelType w:val="hybridMultilevel"/>
    <w:tmpl w:val="5F8C18CE"/>
    <w:lvl w:ilvl="0" w:tplc="EB5E0656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Etelka Th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D40308"/>
    <w:multiLevelType w:val="hybridMultilevel"/>
    <w:tmpl w:val="C3D8D29A"/>
    <w:lvl w:ilvl="0" w:tplc="F856957E">
      <w:start w:val="1"/>
      <w:numFmt w:val="bullet"/>
      <w:pStyle w:val="Odstavecseseznamem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6181540F"/>
    <w:multiLevelType w:val="multilevel"/>
    <w:tmpl w:val="06A8DE30"/>
    <w:lvl w:ilvl="0">
      <w:start w:val="1"/>
      <w:numFmt w:val="bullet"/>
      <w:lvlText w:val=""/>
      <w:lvlPicBulletId w:val="0"/>
      <w:lvlJc w:val="left"/>
      <w:pPr>
        <w:ind w:left="113" w:hanging="510"/>
      </w:pPr>
      <w:rPr>
        <w:rFonts w:ascii="Symbol" w:hAnsi="Symbol" w:hint="default"/>
        <w:color w:val="auto"/>
        <w:sz w:val="52"/>
      </w:rPr>
    </w:lvl>
    <w:lvl w:ilvl="1">
      <w:start w:val="1"/>
      <w:numFmt w:val="bullet"/>
      <w:lvlText w:val=""/>
      <w:lvlPicBulletId w:val="1"/>
      <w:lvlJc w:val="left"/>
      <w:pPr>
        <w:ind w:left="-397" w:firstLine="397"/>
      </w:pPr>
      <w:rPr>
        <w:rFonts w:ascii="Symbol" w:hAnsi="Symbol" w:hint="default"/>
        <w:color w:val="auto"/>
        <w:sz w:val="14"/>
      </w:rPr>
    </w:lvl>
    <w:lvl w:ilvl="2">
      <w:start w:val="1"/>
      <w:numFmt w:val="bullet"/>
      <w:pStyle w:val="Bullets1"/>
      <w:lvlText w:val=""/>
      <w:lvlJc w:val="left"/>
      <w:pPr>
        <w:ind w:left="1080" w:hanging="360"/>
      </w:pPr>
      <w:rPr>
        <w:rFonts w:ascii="Symbol" w:hAnsi="Symbol" w:hint="default"/>
        <w:color w:val="4F4C4D"/>
        <w:sz w:val="14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19B34DB"/>
    <w:multiLevelType w:val="hybridMultilevel"/>
    <w:tmpl w:val="F6F83E3E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0"/>
  </w:num>
  <w:num w:numId="2">
    <w:abstractNumId w:val="12"/>
  </w:num>
  <w:num w:numId="3">
    <w:abstractNumId w:val="5"/>
  </w:num>
  <w:num w:numId="4">
    <w:abstractNumId w:val="7"/>
  </w:num>
  <w:num w:numId="5">
    <w:abstractNumId w:val="8"/>
  </w:num>
  <w:num w:numId="6">
    <w:abstractNumId w:val="7"/>
    <w:lvlOverride w:ilvl="0">
      <w:startOverride w:val="1"/>
    </w:lvlOverride>
  </w:num>
  <w:num w:numId="7">
    <w:abstractNumId w:val="7"/>
    <w:lvlOverride w:ilvl="0">
      <w:startOverride w:val="1"/>
    </w:lvlOverride>
  </w:num>
  <w:num w:numId="8">
    <w:abstractNumId w:val="7"/>
    <w:lvlOverride w:ilvl="0">
      <w:startOverride w:val="1"/>
    </w:lvlOverride>
  </w:num>
  <w:num w:numId="9">
    <w:abstractNumId w:val="7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6"/>
  </w:num>
  <w:num w:numId="12">
    <w:abstractNumId w:val="0"/>
  </w:num>
  <w:num w:numId="13">
    <w:abstractNumId w:val="2"/>
  </w:num>
  <w:num w:numId="14">
    <w:abstractNumId w:val="3"/>
  </w:num>
  <w:num w:numId="15">
    <w:abstractNumId w:val="1"/>
  </w:num>
  <w:num w:numId="16">
    <w:abstractNumId w:val="4"/>
  </w:num>
  <w:num w:numId="17">
    <w:abstractNumId w:val="11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saveSubsetFont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C72"/>
    <w:rsid w:val="00000163"/>
    <w:rsid w:val="000175C0"/>
    <w:rsid w:val="000220DB"/>
    <w:rsid w:val="00023B1C"/>
    <w:rsid w:val="00025EC3"/>
    <w:rsid w:val="00030198"/>
    <w:rsid w:val="000511BC"/>
    <w:rsid w:val="00082946"/>
    <w:rsid w:val="0009009E"/>
    <w:rsid w:val="00093D28"/>
    <w:rsid w:val="000D2728"/>
    <w:rsid w:val="000D7860"/>
    <w:rsid w:val="00130D05"/>
    <w:rsid w:val="00140518"/>
    <w:rsid w:val="00160C41"/>
    <w:rsid w:val="0016576B"/>
    <w:rsid w:val="0017011A"/>
    <w:rsid w:val="001A1872"/>
    <w:rsid w:val="001B52F7"/>
    <w:rsid w:val="001B5C59"/>
    <w:rsid w:val="001E5C08"/>
    <w:rsid w:val="001E7348"/>
    <w:rsid w:val="001F0271"/>
    <w:rsid w:val="001F34C0"/>
    <w:rsid w:val="00206AFE"/>
    <w:rsid w:val="002101CD"/>
    <w:rsid w:val="00240B72"/>
    <w:rsid w:val="002448AE"/>
    <w:rsid w:val="00250ECA"/>
    <w:rsid w:val="0026008A"/>
    <w:rsid w:val="002C54A7"/>
    <w:rsid w:val="002D02B1"/>
    <w:rsid w:val="002F08D1"/>
    <w:rsid w:val="002F4C01"/>
    <w:rsid w:val="0033388F"/>
    <w:rsid w:val="003479A7"/>
    <w:rsid w:val="00364800"/>
    <w:rsid w:val="00364C29"/>
    <w:rsid w:val="00365EDC"/>
    <w:rsid w:val="00372500"/>
    <w:rsid w:val="003B5D41"/>
    <w:rsid w:val="00405790"/>
    <w:rsid w:val="00405A3D"/>
    <w:rsid w:val="00450C46"/>
    <w:rsid w:val="00470CD3"/>
    <w:rsid w:val="004720FA"/>
    <w:rsid w:val="0047281F"/>
    <w:rsid w:val="004946DF"/>
    <w:rsid w:val="00494932"/>
    <w:rsid w:val="004B30CC"/>
    <w:rsid w:val="004C1125"/>
    <w:rsid w:val="004C3150"/>
    <w:rsid w:val="004F0542"/>
    <w:rsid w:val="00503E4D"/>
    <w:rsid w:val="00513586"/>
    <w:rsid w:val="00517AB6"/>
    <w:rsid w:val="0053360F"/>
    <w:rsid w:val="00545093"/>
    <w:rsid w:val="00552269"/>
    <w:rsid w:val="005568AD"/>
    <w:rsid w:val="00583B64"/>
    <w:rsid w:val="00591061"/>
    <w:rsid w:val="005C2596"/>
    <w:rsid w:val="005C5936"/>
    <w:rsid w:val="005D41D8"/>
    <w:rsid w:val="005D6756"/>
    <w:rsid w:val="005E651F"/>
    <w:rsid w:val="006078EC"/>
    <w:rsid w:val="006202F3"/>
    <w:rsid w:val="006259D1"/>
    <w:rsid w:val="00625FAA"/>
    <w:rsid w:val="00626D18"/>
    <w:rsid w:val="00642B52"/>
    <w:rsid w:val="006552F4"/>
    <w:rsid w:val="00667918"/>
    <w:rsid w:val="0069291A"/>
    <w:rsid w:val="006B2B0F"/>
    <w:rsid w:val="006B7AF5"/>
    <w:rsid w:val="006C23D9"/>
    <w:rsid w:val="006D36E0"/>
    <w:rsid w:val="006E7C3A"/>
    <w:rsid w:val="006F5F83"/>
    <w:rsid w:val="007044BA"/>
    <w:rsid w:val="00723BA9"/>
    <w:rsid w:val="00724DD3"/>
    <w:rsid w:val="00737B4B"/>
    <w:rsid w:val="007426EF"/>
    <w:rsid w:val="00745986"/>
    <w:rsid w:val="007970BD"/>
    <w:rsid w:val="007B28A7"/>
    <w:rsid w:val="007C4545"/>
    <w:rsid w:val="007E7510"/>
    <w:rsid w:val="00816A7F"/>
    <w:rsid w:val="008205D9"/>
    <w:rsid w:val="0083041F"/>
    <w:rsid w:val="008334FE"/>
    <w:rsid w:val="00847CD6"/>
    <w:rsid w:val="00855789"/>
    <w:rsid w:val="00856C85"/>
    <w:rsid w:val="008570BC"/>
    <w:rsid w:val="008709EB"/>
    <w:rsid w:val="0087149D"/>
    <w:rsid w:val="00885621"/>
    <w:rsid w:val="00897C08"/>
    <w:rsid w:val="008B1C9F"/>
    <w:rsid w:val="008B7269"/>
    <w:rsid w:val="008E0415"/>
    <w:rsid w:val="00923A1B"/>
    <w:rsid w:val="0093283D"/>
    <w:rsid w:val="00945DDC"/>
    <w:rsid w:val="0095427C"/>
    <w:rsid w:val="00956A14"/>
    <w:rsid w:val="009574D0"/>
    <w:rsid w:val="00977992"/>
    <w:rsid w:val="00982EA2"/>
    <w:rsid w:val="009A39C4"/>
    <w:rsid w:val="009B0DF8"/>
    <w:rsid w:val="009C35E1"/>
    <w:rsid w:val="009C611F"/>
    <w:rsid w:val="009D00F3"/>
    <w:rsid w:val="009D7F0B"/>
    <w:rsid w:val="009E49A7"/>
    <w:rsid w:val="00A03989"/>
    <w:rsid w:val="00A06E4D"/>
    <w:rsid w:val="00A628B4"/>
    <w:rsid w:val="00A73155"/>
    <w:rsid w:val="00AE6FD1"/>
    <w:rsid w:val="00AF3E09"/>
    <w:rsid w:val="00B10610"/>
    <w:rsid w:val="00B11253"/>
    <w:rsid w:val="00B11DD0"/>
    <w:rsid w:val="00B21F80"/>
    <w:rsid w:val="00B24CFD"/>
    <w:rsid w:val="00B462C3"/>
    <w:rsid w:val="00B570F6"/>
    <w:rsid w:val="00B714EC"/>
    <w:rsid w:val="00B720C1"/>
    <w:rsid w:val="00B73063"/>
    <w:rsid w:val="00B753DA"/>
    <w:rsid w:val="00BA4D69"/>
    <w:rsid w:val="00BB0730"/>
    <w:rsid w:val="00BF2A09"/>
    <w:rsid w:val="00BF407A"/>
    <w:rsid w:val="00C14A33"/>
    <w:rsid w:val="00C17C1D"/>
    <w:rsid w:val="00C34AD4"/>
    <w:rsid w:val="00C36FB9"/>
    <w:rsid w:val="00C4637D"/>
    <w:rsid w:val="00C549CD"/>
    <w:rsid w:val="00C977E7"/>
    <w:rsid w:val="00CA0855"/>
    <w:rsid w:val="00CC111D"/>
    <w:rsid w:val="00CD100B"/>
    <w:rsid w:val="00CD6CCF"/>
    <w:rsid w:val="00CF0541"/>
    <w:rsid w:val="00CF7093"/>
    <w:rsid w:val="00D03B4F"/>
    <w:rsid w:val="00D057CC"/>
    <w:rsid w:val="00D05FFD"/>
    <w:rsid w:val="00D24181"/>
    <w:rsid w:val="00D33283"/>
    <w:rsid w:val="00D3641A"/>
    <w:rsid w:val="00D36C73"/>
    <w:rsid w:val="00D87A13"/>
    <w:rsid w:val="00D90505"/>
    <w:rsid w:val="00DA2191"/>
    <w:rsid w:val="00DB01F6"/>
    <w:rsid w:val="00DB3CB9"/>
    <w:rsid w:val="00DE1B8D"/>
    <w:rsid w:val="00DF359A"/>
    <w:rsid w:val="00E059AF"/>
    <w:rsid w:val="00E14E13"/>
    <w:rsid w:val="00E22F49"/>
    <w:rsid w:val="00E2428C"/>
    <w:rsid w:val="00E33CAE"/>
    <w:rsid w:val="00E53C68"/>
    <w:rsid w:val="00E55C6E"/>
    <w:rsid w:val="00E61C1D"/>
    <w:rsid w:val="00E62314"/>
    <w:rsid w:val="00E65AA8"/>
    <w:rsid w:val="00E72311"/>
    <w:rsid w:val="00E76DFE"/>
    <w:rsid w:val="00EA4E8E"/>
    <w:rsid w:val="00EA5884"/>
    <w:rsid w:val="00EB0789"/>
    <w:rsid w:val="00EB1F9E"/>
    <w:rsid w:val="00ED6AF7"/>
    <w:rsid w:val="00EE0736"/>
    <w:rsid w:val="00EE3044"/>
    <w:rsid w:val="00EF1D6F"/>
    <w:rsid w:val="00F06BEB"/>
    <w:rsid w:val="00F11E5B"/>
    <w:rsid w:val="00F51C72"/>
    <w:rsid w:val="00F57478"/>
    <w:rsid w:val="00F66AC3"/>
    <w:rsid w:val="00F73CD7"/>
    <w:rsid w:val="00F74334"/>
    <w:rsid w:val="00F767D0"/>
    <w:rsid w:val="00F85AFE"/>
    <w:rsid w:val="00F90B38"/>
    <w:rsid w:val="00F9686A"/>
    <w:rsid w:val="00FB0C86"/>
    <w:rsid w:val="00FB37B6"/>
    <w:rsid w:val="00FD45C3"/>
    <w:rsid w:val="00FE59DF"/>
    <w:rsid w:val="00FF7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A3FD35"/>
  <w15:docId w15:val="{3B66D8DF-874A-4862-98A3-B506C7EEA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rsid w:val="00000163"/>
    <w:pPr>
      <w:tabs>
        <w:tab w:val="left" w:pos="851"/>
      </w:tabs>
      <w:autoSpaceDE w:val="0"/>
      <w:autoSpaceDN w:val="0"/>
      <w:adjustRightInd w:val="0"/>
      <w:spacing w:before="240" w:after="240" w:line="288" w:lineRule="auto"/>
      <w:jc w:val="both"/>
      <w:textAlignment w:val="center"/>
    </w:pPr>
    <w:rPr>
      <w:rFonts w:asciiTheme="majorHAnsi" w:hAnsiTheme="majorHAnsi" w:cs="Etelka Thin"/>
      <w:color w:val="000000"/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rsid w:val="0026008A"/>
    <w:pPr>
      <w:spacing w:before="0" w:after="0"/>
      <w:outlineLvl w:val="0"/>
    </w:pPr>
    <w:rPr>
      <w:rFonts w:asciiTheme="minorHAnsi" w:hAnsiTheme="minorHAnsi" w:cstheme="minorHAnsi"/>
      <w:b/>
      <w:color w:val="005B94"/>
      <w:sz w:val="36"/>
      <w:szCs w:val="36"/>
    </w:rPr>
  </w:style>
  <w:style w:type="paragraph" w:styleId="Nadpis2">
    <w:name w:val="heading 2"/>
    <w:basedOn w:val="Nadpis1"/>
    <w:next w:val="Normln"/>
    <w:link w:val="Nadpis2Char"/>
    <w:uiPriority w:val="9"/>
    <w:unhideWhenUsed/>
    <w:rsid w:val="0026008A"/>
    <w:pPr>
      <w:outlineLvl w:val="1"/>
    </w:pPr>
    <w:rPr>
      <w:b w:val="0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rsid w:val="007044BA"/>
    <w:pPr>
      <w:spacing w:before="120" w:after="120"/>
      <w:outlineLvl w:val="2"/>
    </w:pPr>
    <w:rPr>
      <w:rFonts w:asciiTheme="minorHAnsi" w:hAnsiTheme="minorHAnsi" w:cstheme="minorHAnsi"/>
      <w:color w:val="005B94"/>
      <w:sz w:val="28"/>
      <w:szCs w:val="28"/>
    </w:rPr>
  </w:style>
  <w:style w:type="paragraph" w:styleId="Nadpis4">
    <w:name w:val="heading 4"/>
    <w:basedOn w:val="Nadpis3"/>
    <w:next w:val="Normln"/>
    <w:link w:val="Nadpis4Char"/>
    <w:uiPriority w:val="9"/>
    <w:unhideWhenUsed/>
    <w:rsid w:val="007044BA"/>
    <w:pPr>
      <w:outlineLvl w:val="3"/>
    </w:pPr>
    <w:rPr>
      <w:b/>
      <w:sz w:val="24"/>
      <w:szCs w:val="24"/>
    </w:rPr>
  </w:style>
  <w:style w:type="paragraph" w:styleId="Nadpis5">
    <w:name w:val="heading 5"/>
    <w:basedOn w:val="Nadpis3"/>
    <w:next w:val="Normln"/>
    <w:link w:val="Nadpis5Char"/>
    <w:uiPriority w:val="9"/>
    <w:unhideWhenUsed/>
    <w:rsid w:val="00F74334"/>
    <w:pPr>
      <w:outlineLvl w:val="4"/>
    </w:pPr>
    <w:rPr>
      <w:b/>
      <w:color w:val="A6A6A6" w:themeColor="background1" w:themeShade="A6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26008A"/>
    <w:rPr>
      <w:rFonts w:cstheme="minorHAnsi"/>
      <w:b/>
      <w:color w:val="005B94"/>
      <w:sz w:val="36"/>
      <w:szCs w:val="36"/>
    </w:rPr>
  </w:style>
  <w:style w:type="character" w:customStyle="1" w:styleId="Nadpis2Char">
    <w:name w:val="Nadpis 2 Char"/>
    <w:basedOn w:val="Standardnpsmoodstavce"/>
    <w:link w:val="Nadpis2"/>
    <w:uiPriority w:val="9"/>
    <w:rsid w:val="0026008A"/>
    <w:rPr>
      <w:rFonts w:cstheme="minorHAnsi"/>
      <w:color w:val="005B94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7044BA"/>
    <w:rPr>
      <w:rFonts w:cstheme="minorHAnsi"/>
      <w:color w:val="005B94"/>
      <w:sz w:val="28"/>
      <w:szCs w:val="28"/>
    </w:rPr>
  </w:style>
  <w:style w:type="paragraph" w:styleId="Zhlav">
    <w:name w:val="header"/>
    <w:basedOn w:val="Normln"/>
    <w:link w:val="ZhlavChar"/>
    <w:uiPriority w:val="99"/>
    <w:unhideWhenUsed/>
    <w:rsid w:val="00A7315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73155"/>
    <w:rPr>
      <w:rFonts w:asciiTheme="majorHAnsi" w:hAnsiTheme="majorHAnsi" w:cs="Etelka Thin"/>
      <w:color w:val="000000"/>
      <w:sz w:val="24"/>
      <w:szCs w:val="24"/>
    </w:rPr>
  </w:style>
  <w:style w:type="paragraph" w:customStyle="1" w:styleId="Patika">
    <w:name w:val="Patička"/>
    <w:basedOn w:val="Normln"/>
    <w:link w:val="PatikaChar"/>
    <w:rsid w:val="00A73155"/>
    <w:pPr>
      <w:spacing w:before="0" w:after="0"/>
      <w:jc w:val="center"/>
    </w:pPr>
    <w:rPr>
      <w:rFonts w:cs="MinionPro-Regular"/>
      <w:sz w:val="16"/>
      <w:szCs w:val="16"/>
    </w:rPr>
  </w:style>
  <w:style w:type="character" w:styleId="Siln">
    <w:name w:val="Strong"/>
    <w:uiPriority w:val="22"/>
    <w:rsid w:val="00A73155"/>
    <w:rPr>
      <w:rFonts w:cstheme="minorHAnsi"/>
      <w:b/>
    </w:rPr>
  </w:style>
  <w:style w:type="character" w:customStyle="1" w:styleId="PatikaChar">
    <w:name w:val="Patička Char"/>
    <w:basedOn w:val="Standardnpsmoodstavce"/>
    <w:link w:val="Patika"/>
    <w:rsid w:val="00A73155"/>
    <w:rPr>
      <w:rFonts w:asciiTheme="majorHAnsi" w:hAnsiTheme="majorHAnsi" w:cs="MinionPro-Regular"/>
      <w:color w:val="000000"/>
      <w:sz w:val="16"/>
      <w:szCs w:val="16"/>
    </w:rPr>
  </w:style>
  <w:style w:type="paragraph" w:styleId="Podnadpis">
    <w:name w:val="Subtitle"/>
    <w:basedOn w:val="Nadpis1"/>
    <w:next w:val="Normln"/>
    <w:link w:val="PodnadpisChar"/>
    <w:uiPriority w:val="11"/>
    <w:rsid w:val="0026008A"/>
    <w:pPr>
      <w:spacing w:after="240"/>
      <w:jc w:val="left"/>
    </w:pPr>
    <w:rPr>
      <w:b w:val="0"/>
      <w:color w:val="B1B3B6"/>
      <w:sz w:val="40"/>
      <w:szCs w:val="40"/>
    </w:rPr>
  </w:style>
  <w:style w:type="character" w:customStyle="1" w:styleId="PodnadpisChar">
    <w:name w:val="Podnadpis Char"/>
    <w:basedOn w:val="Standardnpsmoodstavce"/>
    <w:link w:val="Podnadpis"/>
    <w:uiPriority w:val="11"/>
    <w:rsid w:val="0026008A"/>
    <w:rPr>
      <w:rFonts w:cstheme="minorHAnsi"/>
      <w:color w:val="B1B3B6"/>
      <w:sz w:val="40"/>
      <w:szCs w:val="40"/>
    </w:rPr>
  </w:style>
  <w:style w:type="table" w:styleId="Mkatabulky">
    <w:name w:val="Table Grid"/>
    <w:basedOn w:val="Normlntabulka"/>
    <w:uiPriority w:val="39"/>
    <w:rsid w:val="00A73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droj">
    <w:name w:val="Zdroj"/>
    <w:basedOn w:val="Normln"/>
    <w:link w:val="ZdrojChar"/>
    <w:rsid w:val="00A73155"/>
    <w:pPr>
      <w:jc w:val="right"/>
    </w:pPr>
    <w:rPr>
      <w:sz w:val="20"/>
      <w:szCs w:val="20"/>
    </w:rPr>
  </w:style>
  <w:style w:type="paragraph" w:styleId="Odstavecseseznamem">
    <w:name w:val="List Paragraph"/>
    <w:basedOn w:val="Normln"/>
    <w:link w:val="OdstavecseseznamemChar"/>
    <w:uiPriority w:val="34"/>
    <w:rsid w:val="00000163"/>
    <w:pPr>
      <w:numPr>
        <w:numId w:val="1"/>
      </w:numPr>
      <w:tabs>
        <w:tab w:val="clear" w:pos="851"/>
        <w:tab w:val="left" w:pos="993"/>
      </w:tabs>
      <w:ind w:left="426" w:hanging="284"/>
      <w:contextualSpacing/>
    </w:pPr>
  </w:style>
  <w:style w:type="character" w:customStyle="1" w:styleId="ZdrojChar">
    <w:name w:val="Zdroj Char"/>
    <w:basedOn w:val="Standardnpsmoodstavce"/>
    <w:link w:val="Zdroj"/>
    <w:rsid w:val="00A73155"/>
    <w:rPr>
      <w:rFonts w:asciiTheme="majorHAnsi" w:hAnsiTheme="majorHAnsi" w:cs="Etelka Thin"/>
      <w:color w:val="000000"/>
      <w:sz w:val="20"/>
      <w:szCs w:val="20"/>
    </w:rPr>
  </w:style>
  <w:style w:type="character" w:customStyle="1" w:styleId="Nadpis4Char">
    <w:name w:val="Nadpis 4 Char"/>
    <w:basedOn w:val="Standardnpsmoodstavce"/>
    <w:link w:val="Nadpis4"/>
    <w:uiPriority w:val="9"/>
    <w:rsid w:val="007044BA"/>
    <w:rPr>
      <w:rFonts w:cstheme="minorHAnsi"/>
      <w:b/>
      <w:color w:val="005B94"/>
      <w:sz w:val="24"/>
      <w:szCs w:val="24"/>
    </w:rPr>
  </w:style>
  <w:style w:type="character" w:customStyle="1" w:styleId="Nadpis5Char">
    <w:name w:val="Nadpis 5 Char"/>
    <w:basedOn w:val="Standardnpsmoodstavce"/>
    <w:link w:val="Nadpis5"/>
    <w:uiPriority w:val="9"/>
    <w:rsid w:val="00F74334"/>
    <w:rPr>
      <w:rFonts w:cstheme="minorHAnsi"/>
      <w:b/>
      <w:color w:val="A6A6A6" w:themeColor="background1" w:themeShade="A6"/>
      <w:sz w:val="24"/>
      <w:szCs w:val="24"/>
    </w:rPr>
  </w:style>
  <w:style w:type="paragraph" w:styleId="Nzev">
    <w:name w:val="Title"/>
    <w:basedOn w:val="Nadpis1"/>
    <w:next w:val="Podnadpis"/>
    <w:link w:val="NzevChar"/>
    <w:uiPriority w:val="10"/>
    <w:rsid w:val="0026008A"/>
    <w:pPr>
      <w:jc w:val="left"/>
    </w:pPr>
    <w:rPr>
      <w:sz w:val="48"/>
      <w:szCs w:val="48"/>
    </w:rPr>
  </w:style>
  <w:style w:type="character" w:customStyle="1" w:styleId="NzevChar">
    <w:name w:val="Název Char"/>
    <w:basedOn w:val="Standardnpsmoodstavce"/>
    <w:link w:val="Nzev"/>
    <w:uiPriority w:val="10"/>
    <w:rsid w:val="0026008A"/>
    <w:rPr>
      <w:rFonts w:cstheme="minorHAnsi"/>
      <w:b/>
      <w:color w:val="005B94"/>
      <w:sz w:val="48"/>
      <w:szCs w:val="48"/>
    </w:rPr>
  </w:style>
  <w:style w:type="character" w:styleId="Zdraznn">
    <w:name w:val="Emphasis"/>
    <w:uiPriority w:val="20"/>
    <w:rsid w:val="00B10610"/>
    <w:rPr>
      <w:color w:val="005B94"/>
    </w:rPr>
  </w:style>
  <w:style w:type="paragraph" w:styleId="Vrazncitt">
    <w:name w:val="Intense Quote"/>
    <w:basedOn w:val="Podnadpis"/>
    <w:next w:val="Normln"/>
    <w:link w:val="VrazncittChar"/>
    <w:uiPriority w:val="30"/>
    <w:rsid w:val="00B10610"/>
  </w:style>
  <w:style w:type="character" w:customStyle="1" w:styleId="VrazncittChar">
    <w:name w:val="Výrazný citát Char"/>
    <w:basedOn w:val="Standardnpsmoodstavce"/>
    <w:link w:val="Vrazncitt"/>
    <w:uiPriority w:val="30"/>
    <w:rsid w:val="00B10610"/>
    <w:rPr>
      <w:rFonts w:cstheme="minorHAnsi"/>
      <w:caps/>
      <w:color w:val="B1B3B6"/>
      <w:sz w:val="40"/>
      <w:szCs w:val="40"/>
    </w:rPr>
  </w:style>
  <w:style w:type="paragraph" w:styleId="Zpat">
    <w:name w:val="footer"/>
    <w:basedOn w:val="Normln"/>
    <w:link w:val="ZpatChar"/>
    <w:uiPriority w:val="99"/>
    <w:unhideWhenUsed/>
    <w:rsid w:val="00B10610"/>
    <w:pPr>
      <w:tabs>
        <w:tab w:val="clear" w:pos="851"/>
        <w:tab w:val="center" w:pos="4536"/>
        <w:tab w:val="right" w:pos="9072"/>
      </w:tabs>
      <w:spacing w:before="0"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10610"/>
    <w:rPr>
      <w:rFonts w:asciiTheme="majorHAnsi" w:hAnsiTheme="majorHAnsi" w:cs="Etelka Thin"/>
      <w:color w:val="000000"/>
      <w:sz w:val="24"/>
      <w:szCs w:val="24"/>
    </w:rPr>
  </w:style>
  <w:style w:type="paragraph" w:styleId="Bezmezer">
    <w:name w:val="No Spacing"/>
    <w:link w:val="BezmezerChar"/>
    <w:uiPriority w:val="1"/>
    <w:rsid w:val="00B10610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B10610"/>
    <w:rPr>
      <w:rFonts w:eastAsiaTheme="minorEastAsia"/>
      <w:lang w:eastAsia="cs-CZ"/>
    </w:rPr>
  </w:style>
  <w:style w:type="paragraph" w:styleId="Citt">
    <w:name w:val="Quote"/>
    <w:basedOn w:val="Normln"/>
    <w:next w:val="Normln"/>
    <w:link w:val="CittChar"/>
    <w:uiPriority w:val="29"/>
    <w:rsid w:val="00F74334"/>
    <w:rPr>
      <w:i/>
    </w:rPr>
  </w:style>
  <w:style w:type="character" w:customStyle="1" w:styleId="CittChar">
    <w:name w:val="Citát Char"/>
    <w:basedOn w:val="Standardnpsmoodstavce"/>
    <w:link w:val="Citt"/>
    <w:uiPriority w:val="29"/>
    <w:rsid w:val="00F74334"/>
    <w:rPr>
      <w:rFonts w:asciiTheme="majorHAnsi" w:hAnsiTheme="majorHAnsi" w:cs="Etelka Thin"/>
      <w:i/>
      <w:color w:val="000000"/>
      <w:sz w:val="24"/>
      <w:szCs w:val="24"/>
    </w:rPr>
  </w:style>
  <w:style w:type="paragraph" w:customStyle="1" w:styleId="slovanzoznamobyajn">
    <w:name w:val="Číslovaný zoznam obyčajný"/>
    <w:basedOn w:val="Odstavecseseznamem"/>
    <w:link w:val="slovanzoznamobyajnChar"/>
    <w:rsid w:val="00000163"/>
    <w:pPr>
      <w:numPr>
        <w:numId w:val="4"/>
      </w:numPr>
      <w:tabs>
        <w:tab w:val="clear" w:pos="993"/>
        <w:tab w:val="left" w:pos="851"/>
      </w:tabs>
      <w:spacing w:before="0" w:after="120"/>
      <w:ind w:left="284" w:hanging="284"/>
      <w:contextualSpacing w:val="0"/>
    </w:pPr>
  </w:style>
  <w:style w:type="paragraph" w:styleId="Prosttext">
    <w:name w:val="Plain Text"/>
    <w:basedOn w:val="Normln"/>
    <w:link w:val="ProsttextChar"/>
    <w:uiPriority w:val="99"/>
    <w:semiHidden/>
    <w:unhideWhenUsed/>
    <w:rsid w:val="005C5936"/>
    <w:pPr>
      <w:spacing w:before="0"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rosttextChar">
    <w:name w:val="Prostý text Char"/>
    <w:basedOn w:val="Standardnpsmoodstavce"/>
    <w:link w:val="Prosttext"/>
    <w:uiPriority w:val="99"/>
    <w:semiHidden/>
    <w:rsid w:val="005C5936"/>
    <w:rPr>
      <w:rFonts w:ascii="Consolas" w:hAnsi="Consolas" w:cs="Consolas"/>
      <w:color w:val="000000"/>
      <w:sz w:val="21"/>
      <w:szCs w:val="21"/>
    </w:rPr>
  </w:style>
  <w:style w:type="paragraph" w:customStyle="1" w:styleId="slovanzoznamobyajn2">
    <w:name w:val="Číslovaný zoznam obyčajný 2"/>
    <w:basedOn w:val="slovanzoznamobyajn"/>
    <w:link w:val="slovanzoznamobyajn2Char"/>
    <w:rsid w:val="00000163"/>
    <w:pPr>
      <w:numPr>
        <w:numId w:val="5"/>
      </w:numPr>
      <w:ind w:left="924" w:hanging="357"/>
    </w:pPr>
  </w:style>
  <w:style w:type="character" w:customStyle="1" w:styleId="OdstavecseseznamemChar">
    <w:name w:val="Odstavec se seznamem Char"/>
    <w:basedOn w:val="Standardnpsmoodstavce"/>
    <w:link w:val="Odstavecseseznamem"/>
    <w:uiPriority w:val="34"/>
    <w:rsid w:val="00000163"/>
    <w:rPr>
      <w:rFonts w:asciiTheme="majorHAnsi" w:hAnsiTheme="majorHAnsi" w:cs="Etelka Thin"/>
      <w:color w:val="000000"/>
      <w:sz w:val="24"/>
      <w:szCs w:val="24"/>
    </w:rPr>
  </w:style>
  <w:style w:type="character" w:customStyle="1" w:styleId="slovanzoznamobyajnChar">
    <w:name w:val="Číslovaný zoznam obyčajný Char"/>
    <w:basedOn w:val="OdstavecseseznamemChar"/>
    <w:link w:val="slovanzoznamobyajn"/>
    <w:rsid w:val="00000163"/>
    <w:rPr>
      <w:rFonts w:asciiTheme="majorHAnsi" w:hAnsiTheme="majorHAnsi" w:cs="Etelka Thin"/>
      <w:color w:val="000000"/>
      <w:sz w:val="24"/>
      <w:szCs w:val="24"/>
    </w:rPr>
  </w:style>
  <w:style w:type="paragraph" w:customStyle="1" w:styleId="slovanlnky">
    <w:name w:val="Číslované články"/>
    <w:basedOn w:val="Nadpis2"/>
    <w:next w:val="slovanzoznamobyajn"/>
    <w:link w:val="slovanlnkyChar"/>
    <w:rsid w:val="00816A7F"/>
    <w:pPr>
      <w:numPr>
        <w:numId w:val="3"/>
      </w:numPr>
      <w:tabs>
        <w:tab w:val="clear" w:pos="851"/>
        <w:tab w:val="left" w:pos="284"/>
      </w:tabs>
      <w:spacing w:after="240"/>
      <w:ind w:left="284" w:hanging="284"/>
      <w:jc w:val="left"/>
    </w:pPr>
  </w:style>
  <w:style w:type="character" w:customStyle="1" w:styleId="slovanzoznamobyajn2Char">
    <w:name w:val="Číslovaný zoznam obyčajný 2 Char"/>
    <w:basedOn w:val="slovanzoznamobyajnChar"/>
    <w:link w:val="slovanzoznamobyajn2"/>
    <w:rsid w:val="00000163"/>
    <w:rPr>
      <w:rFonts w:asciiTheme="majorHAnsi" w:hAnsiTheme="majorHAnsi" w:cs="Etelka Thin"/>
      <w:color w:val="000000"/>
      <w:sz w:val="24"/>
      <w:szCs w:val="24"/>
    </w:rPr>
  </w:style>
  <w:style w:type="paragraph" w:customStyle="1" w:styleId="Obyajntextbunkyvtabuke">
    <w:name w:val="Obyčajný text bunky v tabuľke"/>
    <w:basedOn w:val="Normln"/>
    <w:link w:val="ObyajntextbunkyvtabukeChar"/>
    <w:rsid w:val="005D41D8"/>
    <w:pPr>
      <w:spacing w:before="0" w:after="0"/>
    </w:pPr>
  </w:style>
  <w:style w:type="character" w:customStyle="1" w:styleId="slovanlnkyChar">
    <w:name w:val="Číslované články Char"/>
    <w:basedOn w:val="Nadpis2Char"/>
    <w:link w:val="slovanlnky"/>
    <w:rsid w:val="00816A7F"/>
    <w:rPr>
      <w:rFonts w:cstheme="minorHAnsi"/>
      <w:color w:val="005B94"/>
      <w:sz w:val="32"/>
      <w:szCs w:val="32"/>
    </w:rPr>
  </w:style>
  <w:style w:type="table" w:customStyle="1" w:styleId="Svtlmkatabulky1">
    <w:name w:val="Světlá mřížka tabulky1"/>
    <w:basedOn w:val="Normlntabulka"/>
    <w:uiPriority w:val="40"/>
    <w:rsid w:val="005D41D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ObyajntextbunkyvtabukeChar">
    <w:name w:val="Obyčajný text bunky v tabuľke Char"/>
    <w:basedOn w:val="Standardnpsmoodstavce"/>
    <w:link w:val="Obyajntextbunkyvtabuke"/>
    <w:rsid w:val="005D41D8"/>
    <w:rPr>
      <w:rFonts w:asciiTheme="majorHAnsi" w:hAnsiTheme="majorHAnsi" w:cs="Etelka Thin"/>
      <w:color w:val="000000"/>
      <w:sz w:val="24"/>
      <w:szCs w:val="24"/>
    </w:rPr>
  </w:style>
  <w:style w:type="table" w:customStyle="1" w:styleId="Prosttabulka11">
    <w:name w:val="Prostá tabulka 11"/>
    <w:basedOn w:val="Normlntabulka"/>
    <w:uiPriority w:val="41"/>
    <w:rsid w:val="005D41D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ukazhlavievstpci">
    <w:name w:val="Tabluľka záhlavie v stĺpci"/>
    <w:basedOn w:val="Normlntabulka"/>
    <w:uiPriority w:val="99"/>
    <w:rsid w:val="00E65AA8"/>
    <w:pPr>
      <w:spacing w:before="120" w:after="120" w:line="240" w:lineRule="auto"/>
    </w:pPr>
    <w:rPr>
      <w:rFonts w:ascii="Calibri Light" w:hAnsi="Calibri Light"/>
    </w:rPr>
    <w:tblPr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</w:tblPr>
    <w:tcPr>
      <w:shd w:val="clear" w:color="auto" w:fill="auto"/>
      <w:vAlign w:val="center"/>
    </w:tcPr>
    <w:tblStylePr w:type="firstCol">
      <w:pPr>
        <w:jc w:val="left"/>
      </w:pPr>
      <w:rPr>
        <w:rFonts w:asciiTheme="minorHAnsi" w:hAnsiTheme="minorHAnsi"/>
        <w:b/>
        <w:color w:val="FFFFFF" w:themeColor="background1"/>
        <w:sz w:val="22"/>
        <w:u w:val="none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  <w:tl2br w:val="nil"/>
          <w:tr2bl w:val="nil"/>
        </w:tcBorders>
        <w:shd w:val="clear" w:color="auto" w:fill="D9D9D9" w:themeFill="background1" w:themeFillShade="D9"/>
      </w:tcPr>
    </w:tblStylePr>
  </w:style>
  <w:style w:type="paragraph" w:customStyle="1" w:styleId="Tabuka">
    <w:name w:val="Tabuľka"/>
    <w:basedOn w:val="Normln"/>
    <w:link w:val="TabukaChar"/>
    <w:rsid w:val="00E65AA8"/>
    <w:pPr>
      <w:spacing w:before="120" w:after="120" w:line="240" w:lineRule="auto"/>
    </w:pPr>
    <w:rPr>
      <w:sz w:val="22"/>
      <w:szCs w:val="22"/>
    </w:rPr>
  </w:style>
  <w:style w:type="table" w:customStyle="1" w:styleId="Tabukazhlavievriadku">
    <w:name w:val="Tabuľka záhlavie v riadku"/>
    <w:basedOn w:val="Normlntabulka"/>
    <w:uiPriority w:val="99"/>
    <w:rsid w:val="009C35E1"/>
    <w:pPr>
      <w:spacing w:after="0" w:line="240" w:lineRule="auto"/>
      <w:jc w:val="center"/>
    </w:pPr>
    <w:tblPr>
      <w:jc w:val="center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</w:tblPr>
    <w:trPr>
      <w:jc w:val="center"/>
    </w:tr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</w:style>
  <w:style w:type="character" w:customStyle="1" w:styleId="TabukaChar">
    <w:name w:val="Tabuľka Char"/>
    <w:basedOn w:val="Standardnpsmoodstavce"/>
    <w:link w:val="Tabuka"/>
    <w:rsid w:val="00E65AA8"/>
    <w:rPr>
      <w:rFonts w:asciiTheme="majorHAnsi" w:hAnsiTheme="majorHAnsi" w:cs="Etelka Thin"/>
      <w:color w:val="00000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570F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570F6"/>
    <w:rPr>
      <w:rFonts w:ascii="Tahoma" w:hAnsi="Tahoma" w:cs="Tahoma"/>
      <w:color w:val="000000"/>
      <w:sz w:val="16"/>
      <w:szCs w:val="16"/>
    </w:rPr>
  </w:style>
  <w:style w:type="paragraph" w:customStyle="1" w:styleId="BasicParagraph">
    <w:name w:val="[Basic Paragraph]"/>
    <w:basedOn w:val="Normln"/>
    <w:uiPriority w:val="99"/>
    <w:rsid w:val="00F57478"/>
    <w:pPr>
      <w:tabs>
        <w:tab w:val="clear" w:pos="851"/>
      </w:tabs>
      <w:spacing w:before="0" w:after="0"/>
      <w:jc w:val="left"/>
    </w:pPr>
    <w:rPr>
      <w:rFonts w:ascii="Etelka Thin" w:hAnsi="Etelka Thin" w:cstheme="minorBidi"/>
    </w:rPr>
  </w:style>
  <w:style w:type="character" w:styleId="Hypertextovodkaz">
    <w:name w:val="Hyperlink"/>
    <w:basedOn w:val="Standardnpsmoodstavce"/>
    <w:uiPriority w:val="99"/>
    <w:rsid w:val="00F57478"/>
    <w:rPr>
      <w:color w:val="0044D6"/>
      <w:u w:val="thick"/>
    </w:rPr>
  </w:style>
  <w:style w:type="paragraph" w:customStyle="1" w:styleId="Header1">
    <w:name w:val="Header 1"/>
    <w:basedOn w:val="Normln"/>
    <w:link w:val="Header1Char"/>
    <w:uiPriority w:val="99"/>
    <w:rsid w:val="00EE3044"/>
    <w:pPr>
      <w:tabs>
        <w:tab w:val="clear" w:pos="851"/>
      </w:tabs>
      <w:suppressAutoHyphens/>
      <w:spacing w:before="283" w:after="57"/>
    </w:pPr>
    <w:rPr>
      <w:rFonts w:ascii="Etelka Text" w:hAnsi="Etelka Text" w:cs="Etelka Text"/>
      <w:b/>
      <w:bCs/>
      <w:caps/>
      <w:color w:val="0044B2"/>
      <w:sz w:val="32"/>
      <w:szCs w:val="32"/>
      <w:lang w:val="en-GB"/>
    </w:rPr>
  </w:style>
  <w:style w:type="paragraph" w:customStyle="1" w:styleId="Header2">
    <w:name w:val="Header 2"/>
    <w:basedOn w:val="Normln"/>
    <w:link w:val="Header2Char"/>
    <w:uiPriority w:val="99"/>
    <w:rsid w:val="00EE3044"/>
    <w:pPr>
      <w:tabs>
        <w:tab w:val="clear" w:pos="851"/>
      </w:tabs>
      <w:suppressAutoHyphens/>
      <w:spacing w:before="227" w:after="170"/>
    </w:pPr>
    <w:rPr>
      <w:rFonts w:ascii="Etelka Text" w:hAnsi="Etelka Text" w:cs="Etelka Text"/>
      <w:color w:val="0044B2"/>
    </w:rPr>
  </w:style>
  <w:style w:type="paragraph" w:customStyle="1" w:styleId="Text">
    <w:name w:val="Text"/>
    <w:basedOn w:val="Normln"/>
    <w:link w:val="TextChar"/>
    <w:uiPriority w:val="99"/>
    <w:rsid w:val="00EE3044"/>
    <w:pPr>
      <w:tabs>
        <w:tab w:val="clear" w:pos="851"/>
      </w:tabs>
      <w:suppressAutoHyphens/>
      <w:spacing w:before="0" w:after="170" w:line="320" w:lineRule="atLeast"/>
      <w:ind w:left="37"/>
      <w:jc w:val="left"/>
    </w:pPr>
    <w:rPr>
      <w:rFonts w:ascii="Etelka Thin" w:hAnsi="Etelka Thin"/>
      <w:color w:val="323232"/>
      <w:sz w:val="22"/>
      <w:szCs w:val="22"/>
    </w:rPr>
  </w:style>
  <w:style w:type="character" w:customStyle="1" w:styleId="HeadlineH1">
    <w:name w:val="Headline H1"/>
    <w:uiPriority w:val="99"/>
    <w:rsid w:val="00EE3044"/>
    <w:rPr>
      <w:rFonts w:ascii="Etelka Text" w:hAnsi="Etelka Text" w:cs="Etelka Text"/>
      <w:b/>
      <w:bCs/>
      <w:caps/>
      <w:color w:val="0044B2"/>
      <w:sz w:val="32"/>
      <w:szCs w:val="32"/>
    </w:rPr>
  </w:style>
  <w:style w:type="paragraph" w:customStyle="1" w:styleId="Header3">
    <w:name w:val="Header 3"/>
    <w:basedOn w:val="Text"/>
    <w:link w:val="Header3Char"/>
    <w:uiPriority w:val="99"/>
    <w:rsid w:val="00EE3044"/>
    <w:pPr>
      <w:spacing w:after="0"/>
    </w:pPr>
    <w:rPr>
      <w:color w:val="0556CB"/>
    </w:rPr>
  </w:style>
  <w:style w:type="paragraph" w:customStyle="1" w:styleId="Header1extra">
    <w:name w:val="Header 1 extra"/>
    <w:basedOn w:val="Header1"/>
    <w:link w:val="Header1extraChar"/>
    <w:uiPriority w:val="99"/>
    <w:rsid w:val="00E61C1D"/>
    <w:pPr>
      <w:spacing w:after="170"/>
    </w:pPr>
  </w:style>
  <w:style w:type="character" w:styleId="Zstupntext">
    <w:name w:val="Placeholder Text"/>
    <w:basedOn w:val="Standardnpsmoodstavce"/>
    <w:uiPriority w:val="99"/>
    <w:semiHidden/>
    <w:rsid w:val="008B1C9F"/>
    <w:rPr>
      <w:color w:val="808080"/>
    </w:rPr>
  </w:style>
  <w:style w:type="paragraph" w:customStyle="1" w:styleId="SafeticaHeader1">
    <w:name w:val="Safetica Header 1"/>
    <w:basedOn w:val="Header1extra"/>
    <w:link w:val="SafeticaHeader1Char"/>
    <w:qFormat/>
    <w:rsid w:val="00517AB6"/>
    <w:pPr>
      <w:spacing w:before="520" w:after="80"/>
      <w:jc w:val="left"/>
    </w:pPr>
    <w:rPr>
      <w:rFonts w:ascii="Calibri" w:hAnsi="Calibri"/>
      <w:b w:val="0"/>
      <w:color w:val="006298"/>
    </w:rPr>
  </w:style>
  <w:style w:type="paragraph" w:customStyle="1" w:styleId="SafeticaHeader2">
    <w:name w:val="Safetica Header 2"/>
    <w:basedOn w:val="Header2"/>
    <w:link w:val="SafeticaHeader2Char"/>
    <w:qFormat/>
    <w:rsid w:val="00517AB6"/>
    <w:pPr>
      <w:spacing w:before="220" w:after="80"/>
      <w:jc w:val="left"/>
    </w:pPr>
    <w:rPr>
      <w:rFonts w:ascii="Calibri" w:hAnsi="Calibri"/>
      <w:color w:val="006298"/>
    </w:rPr>
  </w:style>
  <w:style w:type="character" w:customStyle="1" w:styleId="Header1Char">
    <w:name w:val="Header 1 Char"/>
    <w:basedOn w:val="Standardnpsmoodstavce"/>
    <w:link w:val="Header1"/>
    <w:uiPriority w:val="99"/>
    <w:rsid w:val="00160C41"/>
    <w:rPr>
      <w:rFonts w:ascii="Etelka Text" w:hAnsi="Etelka Text" w:cs="Etelka Text"/>
      <w:b/>
      <w:bCs/>
      <w:caps/>
      <w:color w:val="0044B2"/>
      <w:sz w:val="32"/>
      <w:szCs w:val="32"/>
      <w:lang w:val="en-GB"/>
    </w:rPr>
  </w:style>
  <w:style w:type="character" w:customStyle="1" w:styleId="Header1extraChar">
    <w:name w:val="Header 1 extra Char"/>
    <w:basedOn w:val="Header1Char"/>
    <w:link w:val="Header1extra"/>
    <w:uiPriority w:val="99"/>
    <w:rsid w:val="00160C41"/>
    <w:rPr>
      <w:rFonts w:ascii="Etelka Text" w:hAnsi="Etelka Text" w:cs="Etelka Text"/>
      <w:b/>
      <w:bCs/>
      <w:caps/>
      <w:color w:val="0044B2"/>
      <w:sz w:val="32"/>
      <w:szCs w:val="32"/>
      <w:lang w:val="en-GB"/>
    </w:rPr>
  </w:style>
  <w:style w:type="character" w:customStyle="1" w:styleId="SafeticaHeader1Char">
    <w:name w:val="Safetica Header 1 Char"/>
    <w:basedOn w:val="Header1extraChar"/>
    <w:link w:val="SafeticaHeader1"/>
    <w:rsid w:val="00517AB6"/>
    <w:rPr>
      <w:rFonts w:ascii="Calibri" w:hAnsi="Calibri" w:cs="Etelka Text"/>
      <w:b w:val="0"/>
      <w:bCs/>
      <w:caps/>
      <w:color w:val="006298"/>
      <w:sz w:val="32"/>
      <w:szCs w:val="32"/>
      <w:lang w:val="en-GB"/>
    </w:rPr>
  </w:style>
  <w:style w:type="paragraph" w:customStyle="1" w:styleId="SafeticaHeader3">
    <w:name w:val="Safetica Header 3"/>
    <w:basedOn w:val="Header3"/>
    <w:link w:val="SafeticaHeader3Char"/>
    <w:qFormat/>
    <w:rsid w:val="00240B72"/>
    <w:pPr>
      <w:spacing w:before="80" w:after="80"/>
      <w:ind w:left="40"/>
    </w:pPr>
    <w:rPr>
      <w:color w:val="006298"/>
    </w:rPr>
  </w:style>
  <w:style w:type="character" w:customStyle="1" w:styleId="Header2Char">
    <w:name w:val="Header 2 Char"/>
    <w:basedOn w:val="Standardnpsmoodstavce"/>
    <w:link w:val="Header2"/>
    <w:uiPriority w:val="99"/>
    <w:rsid w:val="00160C41"/>
    <w:rPr>
      <w:rFonts w:ascii="Etelka Text" w:hAnsi="Etelka Text" w:cs="Etelka Text"/>
      <w:color w:val="0044B2"/>
      <w:sz w:val="24"/>
      <w:szCs w:val="24"/>
    </w:rPr>
  </w:style>
  <w:style w:type="character" w:customStyle="1" w:styleId="SafeticaHeader2Char">
    <w:name w:val="Safetica Header 2 Char"/>
    <w:basedOn w:val="Header2Char"/>
    <w:link w:val="SafeticaHeader2"/>
    <w:rsid w:val="00517AB6"/>
    <w:rPr>
      <w:rFonts w:ascii="Calibri" w:hAnsi="Calibri" w:cs="Etelka Text"/>
      <w:color w:val="006298"/>
      <w:sz w:val="24"/>
      <w:szCs w:val="24"/>
    </w:rPr>
  </w:style>
  <w:style w:type="paragraph" w:customStyle="1" w:styleId="SafeticaParagraph">
    <w:name w:val="Safetica Paragraph"/>
    <w:basedOn w:val="SafeticaHeader2"/>
    <w:link w:val="SafeticaParagraphChar"/>
    <w:qFormat/>
    <w:rsid w:val="00517AB6"/>
    <w:rPr>
      <w:rFonts w:ascii="Calibri Light" w:hAnsi="Calibri Light" w:cs="Etelka Thin"/>
      <w:color w:val="323232"/>
      <w:sz w:val="22"/>
      <w:szCs w:val="22"/>
    </w:rPr>
  </w:style>
  <w:style w:type="character" w:customStyle="1" w:styleId="TextChar">
    <w:name w:val="Text Char"/>
    <w:basedOn w:val="Standardnpsmoodstavce"/>
    <w:link w:val="Text"/>
    <w:uiPriority w:val="99"/>
    <w:rsid w:val="00160C41"/>
    <w:rPr>
      <w:rFonts w:ascii="Etelka Thin" w:hAnsi="Etelka Thin" w:cs="Etelka Thin"/>
      <w:color w:val="323232"/>
    </w:rPr>
  </w:style>
  <w:style w:type="character" w:customStyle="1" w:styleId="Header3Char">
    <w:name w:val="Header 3 Char"/>
    <w:basedOn w:val="TextChar"/>
    <w:link w:val="Header3"/>
    <w:uiPriority w:val="99"/>
    <w:rsid w:val="00160C41"/>
    <w:rPr>
      <w:rFonts w:ascii="Etelka Thin" w:hAnsi="Etelka Thin" w:cs="Etelka Thin"/>
      <w:color w:val="0556CB"/>
    </w:rPr>
  </w:style>
  <w:style w:type="character" w:customStyle="1" w:styleId="SafeticaHeader3Char">
    <w:name w:val="Safetica Header 3 Char"/>
    <w:basedOn w:val="Header3Char"/>
    <w:link w:val="SafeticaHeader3"/>
    <w:rsid w:val="00240B72"/>
    <w:rPr>
      <w:rFonts w:ascii="Etelka Thin" w:hAnsi="Etelka Thin" w:cs="Etelka Thin"/>
      <w:color w:val="006298"/>
    </w:rPr>
  </w:style>
  <w:style w:type="paragraph" w:customStyle="1" w:styleId="ParagraphStyle8">
    <w:name w:val="Paragraph Style 8"/>
    <w:basedOn w:val="Normln"/>
    <w:link w:val="ParagraphStyle8Char"/>
    <w:uiPriority w:val="99"/>
    <w:rsid w:val="00982EA2"/>
    <w:pPr>
      <w:tabs>
        <w:tab w:val="clear" w:pos="851"/>
      </w:tabs>
      <w:suppressAutoHyphens/>
      <w:spacing w:before="0" w:after="227" w:line="320" w:lineRule="atLeast"/>
      <w:ind w:left="37"/>
    </w:pPr>
    <w:rPr>
      <w:rFonts w:ascii="Etelka Thin" w:hAnsi="Etelka Thin"/>
      <w:color w:val="0556CB"/>
      <w:sz w:val="22"/>
      <w:szCs w:val="22"/>
    </w:rPr>
  </w:style>
  <w:style w:type="character" w:customStyle="1" w:styleId="SafeticaParagraphChar">
    <w:name w:val="Safetica Paragraph Char"/>
    <w:basedOn w:val="TextChar"/>
    <w:link w:val="SafeticaParagraph"/>
    <w:rsid w:val="00517AB6"/>
    <w:rPr>
      <w:rFonts w:ascii="Calibri Light" w:hAnsi="Calibri Light" w:cs="Etelka Thin"/>
      <w:color w:val="323232"/>
    </w:rPr>
  </w:style>
  <w:style w:type="paragraph" w:customStyle="1" w:styleId="SafeticaHeaderInline">
    <w:name w:val="Safetica Header Inline"/>
    <w:basedOn w:val="ParagraphStyle8"/>
    <w:link w:val="SafeticaHeaderInlineChar"/>
    <w:qFormat/>
    <w:rsid w:val="006078EC"/>
    <w:pPr>
      <w:suppressAutoHyphens w:val="0"/>
      <w:spacing w:after="170"/>
      <w:ind w:left="40"/>
      <w:jc w:val="left"/>
    </w:pPr>
    <w:rPr>
      <w:rFonts w:asciiTheme="majorHAnsi" w:hAnsiTheme="majorHAnsi" w:cstheme="majorHAnsi"/>
      <w:color w:val="006298"/>
    </w:rPr>
  </w:style>
  <w:style w:type="character" w:customStyle="1" w:styleId="ParagraphStyle8Char">
    <w:name w:val="Paragraph Style 8 Char"/>
    <w:basedOn w:val="Standardnpsmoodstavce"/>
    <w:link w:val="ParagraphStyle8"/>
    <w:uiPriority w:val="99"/>
    <w:rsid w:val="00982EA2"/>
    <w:rPr>
      <w:rFonts w:ascii="Etelka Thin" w:hAnsi="Etelka Thin" w:cs="Etelka Thin"/>
      <w:color w:val="0556CB"/>
    </w:rPr>
  </w:style>
  <w:style w:type="character" w:customStyle="1" w:styleId="SafeticaHeaderInlineChar">
    <w:name w:val="Safetica Header Inline Char"/>
    <w:basedOn w:val="ParagraphStyle8Char"/>
    <w:link w:val="SafeticaHeaderInline"/>
    <w:rsid w:val="006078EC"/>
    <w:rPr>
      <w:rFonts w:asciiTheme="majorHAnsi" w:hAnsiTheme="majorHAnsi" w:cstheme="majorHAnsi"/>
      <w:color w:val="006298"/>
    </w:rPr>
  </w:style>
  <w:style w:type="paragraph" w:customStyle="1" w:styleId="SafeticaParagraphBold">
    <w:name w:val="Safetica Paragraph Bold"/>
    <w:basedOn w:val="ParagraphStyle8"/>
    <w:link w:val="SafeticaParagraphBoldChar"/>
    <w:qFormat/>
    <w:rsid w:val="006078EC"/>
    <w:pPr>
      <w:suppressAutoHyphens w:val="0"/>
      <w:spacing w:after="170"/>
      <w:ind w:left="40"/>
      <w:jc w:val="left"/>
    </w:pPr>
    <w:rPr>
      <w:rFonts w:ascii="Calibri" w:hAnsi="Calibri"/>
      <w:color w:val="262626" w:themeColor="text1" w:themeTint="D9"/>
    </w:rPr>
  </w:style>
  <w:style w:type="paragraph" w:customStyle="1" w:styleId="SafeticaParagraphBulletList">
    <w:name w:val="Safetica Paragraph Bullet List"/>
    <w:basedOn w:val="SafeticaParagraph"/>
    <w:link w:val="SafeticaParagraphBulletListChar"/>
    <w:qFormat/>
    <w:rsid w:val="006078EC"/>
    <w:pPr>
      <w:numPr>
        <w:numId w:val="14"/>
      </w:numPr>
    </w:pPr>
  </w:style>
  <w:style w:type="character" w:customStyle="1" w:styleId="SafeticaParagraphBoldChar">
    <w:name w:val="Safetica Paragraph Bold Char"/>
    <w:basedOn w:val="ParagraphStyle8Char"/>
    <w:link w:val="SafeticaParagraphBold"/>
    <w:rsid w:val="006078EC"/>
    <w:rPr>
      <w:rFonts w:ascii="Calibri" w:hAnsi="Calibri" w:cs="Etelka Thin"/>
      <w:color w:val="262626" w:themeColor="text1" w:themeTint="D9"/>
    </w:rPr>
  </w:style>
  <w:style w:type="paragraph" w:customStyle="1" w:styleId="SafeticaParagraphNumberedList">
    <w:name w:val="Safetica Paragraph Numbered List"/>
    <w:basedOn w:val="SafeticaHeaderInline"/>
    <w:link w:val="SafeticaParagraphNumberedListChar"/>
    <w:qFormat/>
    <w:rsid w:val="006078EC"/>
    <w:pPr>
      <w:numPr>
        <w:numId w:val="15"/>
      </w:numPr>
    </w:pPr>
    <w:rPr>
      <w:rFonts w:ascii="Calibri Light" w:hAnsi="Calibri Light"/>
      <w:color w:val="3B3838" w:themeColor="background2" w:themeShade="40"/>
    </w:rPr>
  </w:style>
  <w:style w:type="character" w:customStyle="1" w:styleId="SafeticaParagraphBulletListChar">
    <w:name w:val="Safetica Paragraph Bullet List Char"/>
    <w:basedOn w:val="SafeticaParagraphChar"/>
    <w:link w:val="SafeticaParagraphBulletList"/>
    <w:rsid w:val="006078EC"/>
    <w:rPr>
      <w:rFonts w:ascii="Calibri Light" w:hAnsi="Calibri Light" w:cs="Etelka Thin"/>
      <w:color w:val="323232"/>
    </w:rPr>
  </w:style>
  <w:style w:type="paragraph" w:customStyle="1" w:styleId="SafeticaPragraphDoubleNumberedList">
    <w:name w:val="Safetica Pragraph Double Numbered List"/>
    <w:basedOn w:val="ParagraphStyle8"/>
    <w:link w:val="SafeticaPragraphDoubleNumberedListChar"/>
    <w:qFormat/>
    <w:rsid w:val="006078EC"/>
    <w:pPr>
      <w:numPr>
        <w:numId w:val="16"/>
      </w:numPr>
      <w:suppressAutoHyphens w:val="0"/>
      <w:spacing w:after="170"/>
      <w:jc w:val="left"/>
    </w:pPr>
    <w:rPr>
      <w:rFonts w:ascii="Calibri Light" w:hAnsi="Calibri Light" w:cs="Times New Roman"/>
      <w:color w:val="323232"/>
      <w:lang w:bidi="ar-YE"/>
      <w14:textFill>
        <w14:solidFill>
          <w14:srgbClr w14:val="323232">
            <w14:lumMod w14:val="85000"/>
            <w14:lumOff w14:val="15000"/>
          </w14:srgbClr>
        </w14:solidFill>
      </w14:textFill>
    </w:rPr>
  </w:style>
  <w:style w:type="character" w:customStyle="1" w:styleId="SafeticaParagraphNumberedListChar">
    <w:name w:val="Safetica Paragraph Numbered List Char"/>
    <w:basedOn w:val="SafeticaHeaderInlineChar"/>
    <w:link w:val="SafeticaParagraphNumberedList"/>
    <w:rsid w:val="006078EC"/>
    <w:rPr>
      <w:rFonts w:ascii="Calibri Light" w:hAnsi="Calibri Light" w:cstheme="majorHAnsi"/>
      <w:color w:val="3B3838" w:themeColor="background2" w:themeShade="40"/>
    </w:rPr>
  </w:style>
  <w:style w:type="paragraph" w:customStyle="1" w:styleId="SafeticaImageLabel">
    <w:name w:val="Safetica Image Label"/>
    <w:basedOn w:val="Normln"/>
    <w:link w:val="SafeticaImageLabelChar"/>
    <w:qFormat/>
    <w:rsid w:val="00517AB6"/>
    <w:pPr>
      <w:spacing w:before="100" w:after="100" w:line="240" w:lineRule="auto"/>
      <w:jc w:val="left"/>
    </w:pPr>
    <w:rPr>
      <w:rFonts w:ascii="Calibri Light" w:hAnsi="Calibri Light"/>
      <w:sz w:val="18"/>
      <w:szCs w:val="18"/>
      <w:lang w:val="en-US"/>
    </w:rPr>
  </w:style>
  <w:style w:type="character" w:customStyle="1" w:styleId="SafeticaPragraphDoubleNumberedListChar">
    <w:name w:val="Safetica Pragraph Double Numbered List Char"/>
    <w:basedOn w:val="ParagraphStyle8Char"/>
    <w:link w:val="SafeticaPragraphDoubleNumberedList"/>
    <w:rsid w:val="006078EC"/>
    <w:rPr>
      <w:rFonts w:ascii="Calibri Light" w:hAnsi="Calibri Light" w:cs="Times New Roman"/>
      <w:color w:val="323232"/>
      <w:lang w:bidi="ar-YE"/>
      <w14:textFill>
        <w14:solidFill>
          <w14:srgbClr w14:val="323232">
            <w14:lumMod w14:val="85000"/>
            <w14:lumOff w14:val="15000"/>
          </w14:srgbClr>
        </w14:solidFill>
      </w14:textFill>
    </w:rPr>
  </w:style>
  <w:style w:type="table" w:customStyle="1" w:styleId="Styl1">
    <w:name w:val="Styl1"/>
    <w:basedOn w:val="Normlntabulka"/>
    <w:uiPriority w:val="99"/>
    <w:rsid w:val="00EF1D6F"/>
    <w:pPr>
      <w:spacing w:after="0" w:line="240" w:lineRule="auto"/>
    </w:pPr>
    <w:rPr>
      <w:rFonts w:ascii="Etelka Thin" w:hAnsi="Etelka Thin"/>
    </w:rPr>
    <w:tblPr/>
  </w:style>
  <w:style w:type="character" w:customStyle="1" w:styleId="SafeticaImageLabelChar">
    <w:name w:val="Safetica Image Label Char"/>
    <w:basedOn w:val="Standardnpsmoodstavce"/>
    <w:link w:val="SafeticaImageLabel"/>
    <w:rsid w:val="00517AB6"/>
    <w:rPr>
      <w:rFonts w:ascii="Calibri Light" w:hAnsi="Calibri Light" w:cs="Etelka Thin"/>
      <w:color w:val="000000"/>
      <w:sz w:val="18"/>
      <w:szCs w:val="18"/>
      <w:lang w:val="en-US"/>
    </w:rPr>
  </w:style>
  <w:style w:type="character" w:styleId="Odkaznakoment">
    <w:name w:val="annotation reference"/>
    <w:basedOn w:val="Standardnpsmoodstavce"/>
    <w:uiPriority w:val="99"/>
    <w:semiHidden/>
    <w:unhideWhenUsed/>
    <w:rsid w:val="00B753DA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B753DA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B753DA"/>
    <w:rPr>
      <w:rFonts w:asciiTheme="majorHAnsi" w:hAnsiTheme="majorHAnsi" w:cs="Etelka Thin"/>
      <w:color w:val="000000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B753DA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B753DA"/>
    <w:rPr>
      <w:rFonts w:asciiTheme="majorHAnsi" w:hAnsiTheme="majorHAnsi" w:cs="Etelka Thin"/>
      <w:b/>
      <w:bCs/>
      <w:color w:val="000000"/>
      <w:sz w:val="20"/>
      <w:szCs w:val="20"/>
    </w:rPr>
  </w:style>
  <w:style w:type="paragraph" w:styleId="Revize">
    <w:name w:val="Revision"/>
    <w:hidden/>
    <w:uiPriority w:val="99"/>
    <w:semiHidden/>
    <w:rsid w:val="00DF359A"/>
    <w:pPr>
      <w:spacing w:after="0" w:line="240" w:lineRule="auto"/>
    </w:pPr>
    <w:rPr>
      <w:rFonts w:asciiTheme="majorHAnsi" w:hAnsiTheme="majorHAnsi" w:cs="Etelka Thin"/>
      <w:color w:val="000000"/>
      <w:sz w:val="24"/>
      <w:szCs w:val="24"/>
    </w:rPr>
  </w:style>
  <w:style w:type="paragraph" w:styleId="Nadpisobsahu">
    <w:name w:val="TOC Heading"/>
    <w:basedOn w:val="Nadpis1"/>
    <w:next w:val="Normln"/>
    <w:uiPriority w:val="39"/>
    <w:unhideWhenUsed/>
    <w:qFormat/>
    <w:rsid w:val="006B7AF5"/>
    <w:pPr>
      <w:keepNext/>
      <w:keepLines/>
      <w:tabs>
        <w:tab w:val="clear" w:pos="851"/>
      </w:tabs>
      <w:autoSpaceDE/>
      <w:autoSpaceDN/>
      <w:adjustRightInd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/>
    </w:rPr>
  </w:style>
  <w:style w:type="character" w:customStyle="1" w:styleId="Bullets1Char">
    <w:name w:val="Bullets 1 Char"/>
    <w:basedOn w:val="Standardnpsmoodstavce"/>
    <w:link w:val="Bullets1"/>
    <w:locked/>
    <w:rsid w:val="00545093"/>
    <w:rPr>
      <w:rFonts w:ascii="Calibri Light" w:hAnsi="Calibri Light" w:cs="Calibri Light"/>
      <w:color w:val="58585A"/>
      <w:sz w:val="24"/>
    </w:rPr>
  </w:style>
  <w:style w:type="paragraph" w:customStyle="1" w:styleId="Bullets1">
    <w:name w:val="Bullets 1"/>
    <w:basedOn w:val="Normln"/>
    <w:link w:val="Bullets1Char"/>
    <w:qFormat/>
    <w:rsid w:val="00545093"/>
    <w:pPr>
      <w:numPr>
        <w:ilvl w:val="2"/>
        <w:numId w:val="17"/>
      </w:numPr>
      <w:tabs>
        <w:tab w:val="clear" w:pos="851"/>
      </w:tabs>
      <w:autoSpaceDE/>
      <w:autoSpaceDN/>
      <w:adjustRightInd/>
      <w:spacing w:before="0" w:after="60" w:line="276" w:lineRule="auto"/>
      <w:ind w:right="113"/>
      <w:jc w:val="left"/>
      <w:textAlignment w:val="auto"/>
    </w:pPr>
    <w:rPr>
      <w:rFonts w:ascii="Calibri Light" w:hAnsi="Calibri Light" w:cs="Calibri Light"/>
      <w:color w:val="58585A"/>
      <w:szCs w:val="22"/>
    </w:rPr>
  </w:style>
  <w:style w:type="character" w:customStyle="1" w:styleId="TextSafeticaChar">
    <w:name w:val="Text Safetica Char"/>
    <w:basedOn w:val="Standardnpsmoodstavce"/>
    <w:link w:val="TextSafetica"/>
    <w:locked/>
    <w:rsid w:val="00545093"/>
    <w:rPr>
      <w:rFonts w:ascii="Calibri Light" w:hAnsi="Calibri Light" w:cs="Calibri Light"/>
      <w:color w:val="58585A"/>
      <w:sz w:val="24"/>
    </w:rPr>
  </w:style>
  <w:style w:type="paragraph" w:customStyle="1" w:styleId="TextSafetica">
    <w:name w:val="Text Safetica"/>
    <w:basedOn w:val="Normln"/>
    <w:link w:val="TextSafeticaChar"/>
    <w:qFormat/>
    <w:rsid w:val="00545093"/>
    <w:pPr>
      <w:tabs>
        <w:tab w:val="clear" w:pos="851"/>
      </w:tabs>
      <w:autoSpaceDE/>
      <w:autoSpaceDN/>
      <w:adjustRightInd/>
      <w:spacing w:before="0" w:after="200" w:line="276" w:lineRule="auto"/>
      <w:ind w:left="113" w:right="113"/>
      <w:jc w:val="left"/>
      <w:textAlignment w:val="auto"/>
    </w:pPr>
    <w:rPr>
      <w:rFonts w:ascii="Calibri Light" w:hAnsi="Calibri Light" w:cs="Calibri Light"/>
      <w:color w:val="58585A"/>
      <w:szCs w:val="22"/>
    </w:rPr>
  </w:style>
  <w:style w:type="paragraph" w:styleId="Obsah2">
    <w:name w:val="toc 2"/>
    <w:basedOn w:val="Normln"/>
    <w:next w:val="Normln"/>
    <w:autoRedefine/>
    <w:uiPriority w:val="39"/>
    <w:unhideWhenUsed/>
    <w:rsid w:val="006552F4"/>
    <w:pPr>
      <w:tabs>
        <w:tab w:val="clear" w:pos="851"/>
      </w:tabs>
      <w:autoSpaceDE/>
      <w:autoSpaceDN/>
      <w:adjustRightInd/>
      <w:spacing w:before="0" w:after="100" w:line="259" w:lineRule="auto"/>
      <w:ind w:left="220"/>
      <w:jc w:val="left"/>
      <w:textAlignment w:val="auto"/>
    </w:pPr>
    <w:rPr>
      <w:rFonts w:asciiTheme="minorHAnsi" w:eastAsiaTheme="minorEastAsia" w:hAnsiTheme="minorHAnsi" w:cs="Times New Roman"/>
      <w:color w:val="auto"/>
      <w:sz w:val="22"/>
      <w:szCs w:val="22"/>
      <w:lang w:val="en-US"/>
    </w:rPr>
  </w:style>
  <w:style w:type="paragraph" w:styleId="Obsah1">
    <w:name w:val="toc 1"/>
    <w:basedOn w:val="Normln"/>
    <w:next w:val="Normln"/>
    <w:autoRedefine/>
    <w:uiPriority w:val="39"/>
    <w:unhideWhenUsed/>
    <w:rsid w:val="006552F4"/>
    <w:pPr>
      <w:tabs>
        <w:tab w:val="clear" w:pos="851"/>
      </w:tabs>
      <w:autoSpaceDE/>
      <w:autoSpaceDN/>
      <w:adjustRightInd/>
      <w:spacing w:before="0" w:after="100" w:line="259" w:lineRule="auto"/>
      <w:jc w:val="left"/>
      <w:textAlignment w:val="auto"/>
    </w:pPr>
    <w:rPr>
      <w:rFonts w:asciiTheme="minorHAnsi" w:eastAsiaTheme="minorEastAsia" w:hAnsiTheme="minorHAnsi" w:cs="Times New Roman"/>
      <w:color w:val="auto"/>
      <w:sz w:val="22"/>
      <w:szCs w:val="22"/>
      <w:lang w:val="en-US"/>
    </w:rPr>
  </w:style>
  <w:style w:type="paragraph" w:styleId="Obsah3">
    <w:name w:val="toc 3"/>
    <w:basedOn w:val="Normln"/>
    <w:next w:val="Normln"/>
    <w:autoRedefine/>
    <w:uiPriority w:val="39"/>
    <w:unhideWhenUsed/>
    <w:rsid w:val="006552F4"/>
    <w:pPr>
      <w:tabs>
        <w:tab w:val="clear" w:pos="851"/>
      </w:tabs>
      <w:autoSpaceDE/>
      <w:autoSpaceDN/>
      <w:adjustRightInd/>
      <w:spacing w:before="0" w:after="100" w:line="259" w:lineRule="auto"/>
      <w:ind w:left="440"/>
      <w:jc w:val="left"/>
      <w:textAlignment w:val="auto"/>
    </w:pPr>
    <w:rPr>
      <w:rFonts w:asciiTheme="minorHAnsi" w:eastAsiaTheme="minorEastAsia" w:hAnsiTheme="minorHAnsi" w:cs="Times New Roman"/>
      <w:color w:val="auto"/>
      <w:sz w:val="22"/>
      <w:szCs w:val="22"/>
      <w:lang w:val="en-US"/>
    </w:rPr>
  </w:style>
  <w:style w:type="character" w:styleId="Nevyeenzmnka">
    <w:name w:val="Unresolved Mention"/>
    <w:basedOn w:val="Standardnpsmoodstavce"/>
    <w:uiPriority w:val="99"/>
    <w:semiHidden/>
    <w:unhideWhenUsed/>
    <w:rsid w:val="00E33C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safetica.com/products/features-overview" TargetMode="Externa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vlina.suhajova\Documents\Vlastn&#237;%20&#353;ablony%20Office\template0.4.dotm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dkaz xmlns="f4290728-c0ae-4a1b-a4ed-069bc882bb67">
      <Url xsi:nil="true"/>
      <Description xsi:nil="true"/>
    </Odkaz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FA77C56D470946819820E4320C8D71" ma:contentTypeVersion="13" ma:contentTypeDescription="Create a new document." ma:contentTypeScope="" ma:versionID="622fc7fd6d994a1fec1c76b9b401d66f">
  <xsd:schema xmlns:xsd="http://www.w3.org/2001/XMLSchema" xmlns:xs="http://www.w3.org/2001/XMLSchema" xmlns:p="http://schemas.microsoft.com/office/2006/metadata/properties" xmlns:ns2="f4290728-c0ae-4a1b-a4ed-069bc882bb67" xmlns:ns3="411290c4-78ba-411c-b03c-ddc67fc08f04" targetNamespace="http://schemas.microsoft.com/office/2006/metadata/properties" ma:root="true" ma:fieldsID="0a511d26bd2cf08aa9a8b559ecd151ff" ns2:_="" ns3:_="">
    <xsd:import namespace="f4290728-c0ae-4a1b-a4ed-069bc882bb67"/>
    <xsd:import namespace="411290c4-78ba-411c-b03c-ddc67fc08f0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Odkaz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90728-c0ae-4a1b-a4ed-069bc882bb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Odkaz" ma:index="14" nillable="true" ma:displayName="Odkaz" ma:format="Hyperlink" ma:internalName="Odkaz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1290c4-78ba-411c-b03c-ddc67fc08f0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DB7BA-0982-47EA-9FA4-953782E37C13}">
  <ds:schemaRefs>
    <ds:schemaRef ds:uri="http://schemas.microsoft.com/office/2006/metadata/properties"/>
    <ds:schemaRef ds:uri="http://schemas.microsoft.com/office/infopath/2007/PartnerControls"/>
    <ds:schemaRef ds:uri="f4290728-c0ae-4a1b-a4ed-069bc882bb67"/>
  </ds:schemaRefs>
</ds:datastoreItem>
</file>

<file path=customXml/itemProps2.xml><?xml version="1.0" encoding="utf-8"?>
<ds:datastoreItem xmlns:ds="http://schemas.openxmlformats.org/officeDocument/2006/customXml" ds:itemID="{72BDB9AD-A022-4AF6-ADF9-B70313467E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64BE23-402B-4E5E-A335-4D1CC2E4A6B1}"/>
</file>

<file path=customXml/itemProps4.xml><?xml version="1.0" encoding="utf-8"?>
<ds:datastoreItem xmlns:ds="http://schemas.openxmlformats.org/officeDocument/2006/customXml" ds:itemID="{0797D362-A61E-420B-8371-42890EA8E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template0.4</Template>
  <TotalTime>87</TotalTime>
  <Pages>6</Pages>
  <Words>812</Words>
  <Characters>4792</Characters>
  <Application>Microsoft Office Word</Application>
  <DocSecurity>0</DocSecurity>
  <Lines>39</Lines>
  <Paragraphs>11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Pavlína Šuhajová</dc:creator>
  <cp:keywords/>
  <dc:description/>
  <cp:lastModifiedBy>Štěpán Horký</cp:lastModifiedBy>
  <cp:revision>62</cp:revision>
  <cp:lastPrinted>2018-08-06T14:19:00Z</cp:lastPrinted>
  <dcterms:created xsi:type="dcterms:W3CDTF">2019-01-02T09:31:00Z</dcterms:created>
  <dcterms:modified xsi:type="dcterms:W3CDTF">2020-03-12T14:42:00Z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0x01010027FA77C56D470946819820E4320C8D71</vt:lpwstr>
  </property>
</Properties>
</file>